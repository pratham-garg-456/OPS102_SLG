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p14">
  <w:body>
    <w:p w:rsidRPr="004269F8" w:rsidR="00FD50BD" w:rsidP="004269F8" w:rsidRDefault="7BDDEE6E" w14:paraId="69B4E9B4" w14:textId="77777777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1BA2FB6" wp14:editId="178CB4EA">
            <wp:extent cx="6858000" cy="393700"/>
            <wp:effectExtent l="0" t="0" r="0" b="6350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7E1344" w:rsidR="004269F8">
        <w:rPr>
          <w:b/>
          <w:bCs/>
          <w:sz w:val="40"/>
          <w:szCs w:val="40"/>
        </w:rPr>
        <w:t>SESSION PLANNING SHEET</w:t>
      </w: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1065"/>
        <w:gridCol w:w="1650"/>
        <w:gridCol w:w="6510"/>
        <w:gridCol w:w="266"/>
        <w:gridCol w:w="1299"/>
      </w:tblGrid>
      <w:tr w:rsidR="00A5351E" w:rsidTr="752E0385" w14:paraId="20AE098D" w14:textId="77777777">
        <w:trPr>
          <w:trHeight w:val="604"/>
        </w:trPr>
        <w:tc>
          <w:tcPr>
            <w:tcW w:w="1065" w:type="dxa"/>
            <w:tcBorders>
              <w:bottom w:val="single" w:color="auto" w:sz="4" w:space="0"/>
            </w:tcBorders>
            <w:tcMar/>
          </w:tcPr>
          <w:p w:rsidRPr="00FD5B52" w:rsidR="00E51703" w:rsidRDefault="00E51703" w14:paraId="672A6659" w14:textId="77777777">
            <w:pPr>
              <w:rPr>
                <w:b/>
              </w:rPr>
            </w:pPr>
          </w:p>
        </w:tc>
        <w:tc>
          <w:tcPr>
            <w:tcW w:w="8426" w:type="dxa"/>
            <w:gridSpan w:val="3"/>
            <w:tcBorders>
              <w:bottom w:val="single" w:color="auto" w:sz="4" w:space="0"/>
            </w:tcBorders>
            <w:tcMar/>
          </w:tcPr>
          <w:p w:rsidR="00E51703" w:rsidP="6A68FCB9" w:rsidRDefault="00E51703" w14:paraId="6FE56110" w14:textId="59F7E6A7">
            <w:pPr>
              <w:rPr>
                <w:b w:val="1"/>
                <w:bCs w:val="1"/>
              </w:rPr>
            </w:pPr>
            <w:r w:rsidRPr="6A68FCB9" w:rsidR="00E51703">
              <w:rPr>
                <w:b w:val="1"/>
                <w:bCs w:val="1"/>
              </w:rPr>
              <w:t>SLG Leader</w:t>
            </w:r>
            <w:r w:rsidRPr="6A68FCB9" w:rsidR="00E51703">
              <w:rPr>
                <w:b w:val="1"/>
                <w:bCs w:val="1"/>
              </w:rPr>
              <w:t>s</w:t>
            </w:r>
            <w:r w:rsidRPr="6A68FCB9" w:rsidR="00E51703">
              <w:rPr>
                <w:b w:val="1"/>
                <w:bCs w:val="1"/>
              </w:rPr>
              <w:t>:</w:t>
            </w:r>
            <w:r w:rsidRPr="6A68FCB9" w:rsidR="005B0515">
              <w:rPr>
                <w:b w:val="1"/>
                <w:bCs w:val="1"/>
              </w:rPr>
              <w:t xml:space="preserve"> </w:t>
            </w:r>
            <w:r w:rsidRPr="6A68FCB9" w:rsidR="39FC96EA">
              <w:rPr>
                <w:b w:val="1"/>
                <w:bCs w:val="1"/>
              </w:rPr>
              <w:t>Ankit Thapar</w:t>
            </w:r>
          </w:p>
          <w:p w:rsidRPr="00FD5B52" w:rsidR="006B7E75" w:rsidP="2B7E1344" w:rsidRDefault="006B7E75" w14:paraId="0A37501D" w14:textId="1BD00A41">
            <w:pPr>
              <w:rPr>
                <w:b/>
                <w:bCs/>
              </w:rPr>
            </w:pPr>
          </w:p>
        </w:tc>
        <w:tc>
          <w:tcPr>
            <w:tcW w:w="1299" w:type="dxa"/>
            <w:tcBorders>
              <w:bottom w:val="single" w:color="auto" w:sz="4" w:space="0"/>
            </w:tcBorders>
            <w:tcMar/>
          </w:tcPr>
          <w:p w:rsidR="00E51703" w:rsidP="6A68FCB9" w:rsidRDefault="00E51703" w14:paraId="3101716D" w14:textId="1C772618">
            <w:pPr>
              <w:rPr>
                <w:b w:val="1"/>
                <w:bCs w:val="1"/>
              </w:rPr>
            </w:pPr>
            <w:r w:rsidRPr="752E0385" w:rsidR="00E51703">
              <w:rPr>
                <w:b w:val="1"/>
                <w:bCs w:val="1"/>
              </w:rPr>
              <w:t>Date:</w:t>
            </w:r>
            <w:r w:rsidRPr="752E0385" w:rsidR="13F02C93">
              <w:rPr>
                <w:b w:val="1"/>
                <w:bCs w:val="1"/>
              </w:rPr>
              <w:t xml:space="preserve"> 6</w:t>
            </w:r>
            <w:r w:rsidRPr="752E0385" w:rsidR="00E542A8">
              <w:rPr>
                <w:b w:val="1"/>
                <w:bCs w:val="1"/>
              </w:rPr>
              <w:t xml:space="preserve"> </w:t>
            </w:r>
            <w:r w:rsidRPr="752E0385" w:rsidR="76A69693">
              <w:rPr>
                <w:b w:val="1"/>
                <w:bCs w:val="1"/>
              </w:rPr>
              <w:t>February</w:t>
            </w:r>
            <w:r w:rsidRPr="752E0385" w:rsidR="00E542A8">
              <w:rPr>
                <w:b w:val="1"/>
                <w:bCs w:val="1"/>
              </w:rPr>
              <w:t>,</w:t>
            </w:r>
            <w:r w:rsidRPr="752E0385" w:rsidR="00E542A8">
              <w:rPr>
                <w:b w:val="1"/>
                <w:bCs w:val="1"/>
              </w:rPr>
              <w:t xml:space="preserve"> 2024</w:t>
            </w:r>
          </w:p>
          <w:p w:rsidRPr="00FD5B52" w:rsidR="006B7E75" w:rsidP="2B7E1344" w:rsidRDefault="006B7E75" w14:paraId="5DAB6C7B" w14:textId="310B4815">
            <w:pPr>
              <w:rPr>
                <w:b/>
                <w:bCs/>
              </w:rPr>
            </w:pPr>
          </w:p>
        </w:tc>
      </w:tr>
      <w:tr w:rsidR="00A5351E" w:rsidTr="752E0385" w14:paraId="1C26EF0B" w14:textId="77777777">
        <w:trPr>
          <w:trHeight w:val="530"/>
        </w:trPr>
        <w:tc>
          <w:tcPr>
            <w:tcW w:w="1065" w:type="dxa"/>
            <w:tcBorders>
              <w:bottom w:val="single" w:color="auto" w:sz="4" w:space="0"/>
            </w:tcBorders>
            <w:tcMar/>
          </w:tcPr>
          <w:p w:rsidRPr="00FD5B52" w:rsidR="00E51703" w:rsidRDefault="00E51703" w14:paraId="02EB378F" w14:textId="77777777">
            <w:pPr>
              <w:rPr>
                <w:b/>
              </w:rPr>
            </w:pPr>
          </w:p>
        </w:tc>
        <w:tc>
          <w:tcPr>
            <w:tcW w:w="8426" w:type="dxa"/>
            <w:gridSpan w:val="3"/>
            <w:tcBorders>
              <w:bottom w:val="single" w:color="auto" w:sz="4" w:space="0"/>
            </w:tcBorders>
            <w:tcMar/>
          </w:tcPr>
          <w:p w:rsidR="006B7E75" w:rsidP="6A68FCB9" w:rsidRDefault="00E51703" w14:paraId="66B7F086" w14:textId="33BEAF73">
            <w:pPr>
              <w:rPr>
                <w:b w:val="1"/>
                <w:bCs w:val="1"/>
              </w:rPr>
            </w:pPr>
            <w:r w:rsidRPr="6A68FCB9" w:rsidR="00E51703">
              <w:rPr>
                <w:b w:val="1"/>
                <w:bCs w:val="1"/>
              </w:rPr>
              <w:t>Course:</w:t>
            </w:r>
            <w:r w:rsidRPr="6A68FCB9" w:rsidR="00B45E30">
              <w:rPr>
                <w:b w:val="1"/>
                <w:bCs w:val="1"/>
              </w:rPr>
              <w:t xml:space="preserve"> </w:t>
            </w:r>
            <w:r w:rsidRPr="6A68FCB9" w:rsidR="00E542A8">
              <w:rPr>
                <w:b w:val="1"/>
                <w:bCs w:val="1"/>
              </w:rPr>
              <w:t>OPS1</w:t>
            </w:r>
            <w:r w:rsidRPr="6A68FCB9" w:rsidR="067C97AE">
              <w:rPr>
                <w:b w:val="1"/>
                <w:bCs w:val="1"/>
              </w:rPr>
              <w:t>02</w:t>
            </w:r>
          </w:p>
          <w:p w:rsidRPr="00FD5B52" w:rsidR="009F4729" w:rsidP="2B7E1344" w:rsidRDefault="009F4729" w14:paraId="6A05A809" w14:textId="172FC144">
            <w:pPr>
              <w:rPr>
                <w:b/>
                <w:bCs/>
              </w:rPr>
            </w:pPr>
          </w:p>
        </w:tc>
        <w:tc>
          <w:tcPr>
            <w:tcW w:w="1299" w:type="dxa"/>
            <w:tcBorders>
              <w:bottom w:val="single" w:color="auto" w:sz="4" w:space="0"/>
            </w:tcBorders>
            <w:tcMar/>
          </w:tcPr>
          <w:p w:rsidR="00E51703" w:rsidP="752E0385" w:rsidRDefault="00E51703" w14:paraId="58DDDCFC" w14:textId="5D497B79">
            <w:pPr>
              <w:rPr>
                <w:b w:val="1"/>
                <w:bCs w:val="1"/>
              </w:rPr>
            </w:pPr>
            <w:r w:rsidRPr="752E0385" w:rsidR="00E51703">
              <w:rPr>
                <w:b w:val="1"/>
                <w:bCs w:val="1"/>
              </w:rPr>
              <w:t>Week #:</w:t>
            </w:r>
            <w:r w:rsidRPr="752E0385" w:rsidR="00B45E30">
              <w:rPr>
                <w:b w:val="1"/>
                <w:bCs w:val="1"/>
              </w:rPr>
              <w:t xml:space="preserve"> </w:t>
            </w:r>
            <w:r w:rsidRPr="752E0385" w:rsidR="29A64419">
              <w:rPr>
                <w:b w:val="1"/>
                <w:bCs w:val="1"/>
              </w:rPr>
              <w:t>5</w:t>
            </w:r>
          </w:p>
          <w:p w:rsidRPr="00FD5B52" w:rsidR="006B7E75" w:rsidP="2B7E1344" w:rsidRDefault="006B7E75" w14:paraId="5A39BBE3" w14:textId="494A613A">
            <w:pPr>
              <w:rPr>
                <w:b/>
                <w:bCs/>
              </w:rPr>
            </w:pPr>
          </w:p>
        </w:tc>
      </w:tr>
      <w:tr w:rsidR="00E51703" w:rsidTr="752E0385" w14:paraId="34F0B930" w14:textId="77777777">
        <w:trPr>
          <w:trHeight w:val="267"/>
        </w:trPr>
        <w:tc>
          <w:tcPr>
            <w:tcW w:w="10790" w:type="dxa"/>
            <w:gridSpan w:val="5"/>
            <w:tcBorders>
              <w:top w:val="single" w:color="auto" w:sz="4" w:space="0"/>
            </w:tcBorders>
            <w:shd w:val="clear" w:color="auto" w:fill="D9D9D9" w:themeFill="background1" w:themeFillShade="D9"/>
            <w:tcMar/>
          </w:tcPr>
          <w:p w:rsidR="00E51703" w:rsidP="004269F8" w:rsidRDefault="00E51703" w14:paraId="12467D78" w14:textId="188576F8">
            <w:r>
              <w:rPr>
                <w:b/>
              </w:rPr>
              <w:t xml:space="preserve">OBJECTIVES:   </w:t>
            </w:r>
            <w:r w:rsidRPr="00FD5B52">
              <w:rPr>
                <w:i/>
              </w:rPr>
              <w:t xml:space="preserve">What does the group most need to get out of this </w:t>
            </w:r>
            <w:proofErr w:type="gramStart"/>
            <w:r w:rsidRPr="00FD5B52">
              <w:rPr>
                <w:i/>
              </w:rPr>
              <w:t>session?</w:t>
            </w:r>
            <w:r>
              <w:t>:</w:t>
            </w:r>
            <w:proofErr w:type="gramEnd"/>
          </w:p>
        </w:tc>
      </w:tr>
      <w:tr w:rsidR="00E51703" w:rsidTr="752E0385" w14:paraId="4B94D5A5" w14:textId="77777777">
        <w:trPr>
          <w:trHeight w:val="1286"/>
        </w:trPr>
        <w:tc>
          <w:tcPr>
            <w:tcW w:w="10790" w:type="dxa"/>
            <w:gridSpan w:val="5"/>
            <w:tcMar/>
          </w:tcPr>
          <w:p w:rsidR="00755101" w:rsidP="00F23D8E" w:rsidRDefault="00755101" w14:paraId="574E26AD" w14:textId="77777777"/>
          <w:p w:rsidR="003F4130" w:rsidP="003F4130" w:rsidRDefault="003F4130" w14:paraId="06891095" w14:textId="093FABC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/>
            </w:pPr>
            <w:r w:rsidR="2F2A1E62">
              <w:rPr/>
              <w:t xml:space="preserve">Understand the concept of </w:t>
            </w:r>
            <w:r w:rsidRPr="752E0385" w:rsidR="10941FCF">
              <w:rPr>
                <w:b w:val="1"/>
                <w:bCs w:val="1"/>
              </w:rPr>
              <w:t>P</w:t>
            </w:r>
            <w:r w:rsidRPr="752E0385" w:rsidR="2F2A1E62">
              <w:rPr>
                <w:b w:val="1"/>
                <w:bCs w:val="1"/>
              </w:rPr>
              <w:t>ermissions</w:t>
            </w:r>
          </w:p>
          <w:p w:rsidR="2F2A1E62" w:rsidP="752E0385" w:rsidRDefault="2F2A1E62" w14:paraId="62DD4820" w14:textId="2F8D3EC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/>
            </w:pPr>
            <w:r w:rsidR="2F2A1E62">
              <w:rPr/>
              <w:t xml:space="preserve">Meaning of </w:t>
            </w:r>
            <w:r w:rsidRPr="752E0385" w:rsidR="5BFF5704">
              <w:rPr>
                <w:b w:val="1"/>
                <w:bCs w:val="1"/>
              </w:rPr>
              <w:t>P</w:t>
            </w:r>
            <w:r w:rsidRPr="752E0385" w:rsidR="2F2A1E62">
              <w:rPr>
                <w:b w:val="1"/>
                <w:bCs w:val="1"/>
              </w:rPr>
              <w:t>ermission</w:t>
            </w:r>
            <w:r w:rsidRPr="752E0385" w:rsidR="5A5B6149">
              <w:rPr>
                <w:b w:val="1"/>
                <w:bCs w:val="1"/>
              </w:rPr>
              <w:t>s</w:t>
            </w:r>
            <w:r w:rsidR="2F2A1E62">
              <w:rPr/>
              <w:t xml:space="preserve"> </w:t>
            </w:r>
            <w:r w:rsidR="3610BF03">
              <w:rPr/>
              <w:t>with respect to</w:t>
            </w:r>
            <w:r w:rsidR="2F2A1E62">
              <w:rPr/>
              <w:t xml:space="preserve"> </w:t>
            </w:r>
            <w:r w:rsidRPr="752E0385" w:rsidR="133C1C52">
              <w:rPr>
                <w:b w:val="1"/>
                <w:bCs w:val="1"/>
              </w:rPr>
              <w:t>F</w:t>
            </w:r>
            <w:r w:rsidRPr="752E0385" w:rsidR="2F2A1E62">
              <w:rPr>
                <w:b w:val="1"/>
                <w:bCs w:val="1"/>
              </w:rPr>
              <w:t>iles</w:t>
            </w:r>
            <w:r w:rsidR="2F2A1E62">
              <w:rPr/>
              <w:t xml:space="preserve"> and </w:t>
            </w:r>
            <w:r w:rsidRPr="752E0385" w:rsidR="1042735B">
              <w:rPr>
                <w:b w:val="1"/>
                <w:bCs w:val="1"/>
              </w:rPr>
              <w:t>D</w:t>
            </w:r>
            <w:r w:rsidRPr="752E0385" w:rsidR="2F2A1E62">
              <w:rPr>
                <w:b w:val="1"/>
                <w:bCs w:val="1"/>
              </w:rPr>
              <w:t>irectories</w:t>
            </w:r>
          </w:p>
          <w:p w:rsidR="2F2A1E62" w:rsidP="752E0385" w:rsidRDefault="2F2A1E62" w14:paraId="68AC95E6" w14:textId="1D33F83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/>
            </w:pPr>
            <w:bookmarkStart w:name="_Int_AH3ZXMk9" w:id="295194010"/>
            <w:r w:rsidR="2F2A1E62">
              <w:rPr/>
              <w:t>Different ways</w:t>
            </w:r>
            <w:bookmarkEnd w:id="295194010"/>
            <w:r w:rsidR="2F2A1E62">
              <w:rPr/>
              <w:t xml:space="preserve"> to set </w:t>
            </w:r>
            <w:r w:rsidR="2F2A1E62">
              <w:rPr/>
              <w:t>permissions:</w:t>
            </w:r>
            <w:r w:rsidR="2F2A1E62">
              <w:rPr/>
              <w:t xml:space="preserve"> </w:t>
            </w:r>
            <w:r w:rsidRPr="752E0385" w:rsidR="2F2A1E62">
              <w:rPr>
                <w:b w:val="1"/>
                <w:bCs w:val="1"/>
              </w:rPr>
              <w:t>Octal</w:t>
            </w:r>
            <w:r w:rsidR="2F2A1E62">
              <w:rPr/>
              <w:t xml:space="preserve"> and </w:t>
            </w:r>
            <w:r w:rsidRPr="752E0385" w:rsidR="2F2A1E62">
              <w:rPr>
                <w:b w:val="1"/>
                <w:bCs w:val="1"/>
              </w:rPr>
              <w:t>Symbolic</w:t>
            </w:r>
          </w:p>
          <w:p w:rsidR="003F4130" w:rsidP="003F4130" w:rsidRDefault="003F4130" w14:paraId="3DEEC669" w14:textId="5038687D">
            <w:pPr>
              <w:pStyle w:val="ListParagraph"/>
            </w:pPr>
          </w:p>
        </w:tc>
      </w:tr>
      <w:tr w:rsidR="00E51703" w:rsidTr="752E0385" w14:paraId="58B1F022" w14:textId="77777777">
        <w:trPr>
          <w:trHeight w:val="267"/>
        </w:trPr>
        <w:tc>
          <w:tcPr>
            <w:tcW w:w="10790" w:type="dxa"/>
            <w:gridSpan w:val="5"/>
            <w:tcBorders>
              <w:top w:val="single" w:color="auto" w:sz="4" w:space="0"/>
            </w:tcBorders>
            <w:shd w:val="clear" w:color="auto" w:fill="D9D9D9" w:themeFill="background1" w:themeFillShade="D9"/>
            <w:tcMar/>
          </w:tcPr>
          <w:p w:rsidR="00E51703" w:rsidP="00E51703" w:rsidRDefault="00E51703" w14:paraId="0AB13336" w14:textId="77777777">
            <w:r>
              <w:rPr>
                <w:b/>
              </w:rPr>
              <w:t xml:space="preserve">CO-FACILITATION CHECKLIST: </w:t>
            </w:r>
          </w:p>
        </w:tc>
      </w:tr>
      <w:tr w:rsidR="00E51703" w:rsidTr="752E0385" w14:paraId="28904DAF" w14:textId="77777777">
        <w:trPr>
          <w:trHeight w:val="1286"/>
        </w:trPr>
        <w:tc>
          <w:tcPr>
            <w:tcW w:w="10790" w:type="dxa"/>
            <w:gridSpan w:val="5"/>
            <w:tcMar/>
          </w:tcPr>
          <w:p w:rsidRPr="00A12582" w:rsidR="00A12582" w:rsidP="685AF67A" w:rsidRDefault="008347B2" w14:paraId="76F31752" w14:textId="602849FA">
            <w:pPr>
              <w:shd w:val="clear" w:color="auto" w:fill="FFFFFF" w:themeFill="background1"/>
              <w:spacing w:beforeAutospacing="1" w:afterAutospacing="1"/>
              <w:rPr>
                <w:rFonts w:eastAsia="Times New Roman"/>
                <w:color w:val="000000" w:themeColor="text1"/>
              </w:rPr>
            </w:pPr>
            <w:sdt>
              <w:sdtPr>
                <w:rPr>
                  <w:rFonts w:eastAsia="Times New Roman"/>
                  <w:color w:val="000000"/>
                  <w:bdr w:val="none" w:color="auto" w:sz="0" w:space="0" w:frame="1"/>
                </w:rPr>
                <w:id w:val="-97558947"/>
                <w:placeholder>
                  <w:docPart w:val="DefaultPlaceholder_1081868574"/>
                </w:placeholder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000000" w:themeColor="text1"/>
                </w:rPr>
              </w:sdtEndPr>
              <w:sdtContent>
                <w:r w:rsidRPr="0F8FE9DF" w:rsidR="004E4A45">
                  <w:rPr>
                    <w:rFonts w:ascii="MS Gothic" w:hAnsi="MS Gothic" w:eastAsia="MS Gothic"/>
                    <w:color w:val="000000"/>
                    <w:bdr w:val="none" w:color="auto" w:sz="0" w:space="0" w:frame="1"/>
                  </w:rPr>
                  <w:t>☒</w:t>
                </w:r>
              </w:sdtContent>
            </w:sdt>
            <w:r w:rsidRPr="0F8FE9DF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 C</w:t>
            </w:r>
            <w:r w:rsidRPr="0F8FE9DF" w:rsidR="00E51703">
              <w:rPr>
                <w:rFonts w:eastAsia="Times New Roman"/>
                <w:color w:val="000000"/>
                <w:bdr w:val="none" w:color="auto" w:sz="0" w:space="0" w:frame="1"/>
              </w:rPr>
              <w:t xml:space="preserve">heck </w:t>
            </w:r>
            <w:r w:rsidRPr="0F8FE9DF" w:rsidR="00E51703">
              <w:rPr>
                <w:rFonts w:eastAsia="Times New Roman"/>
                <w:bdr w:val="none" w:color="auto" w:sz="0" w:space="0" w:frame="1"/>
              </w:rPr>
              <w:t xml:space="preserve">session </w:t>
            </w:r>
            <w:r w:rsidRPr="0F8FE9DF" w:rsidR="1A997973">
              <w:rPr>
                <w:rFonts w:eastAsia="Times New Roman"/>
                <w:bdr w:val="none" w:color="auto" w:sz="0" w:space="0" w:frame="1"/>
              </w:rPr>
              <w:t xml:space="preserve">plans in the Leader’s Manual </w:t>
            </w:r>
            <w:r w:rsidRPr="0F8FE9DF" w:rsidR="00E51703">
              <w:rPr>
                <w:rFonts w:eastAsia="Times New Roman"/>
                <w:color w:val="000000"/>
                <w:bdr w:val="none" w:color="auto" w:sz="0" w:space="0" w:frame="1"/>
              </w:rPr>
              <w:t>for inspiration</w:t>
            </w:r>
            <w:r w:rsidR="00A12582">
              <w:rPr>
                <w:rFonts w:eastAsia="Times New Roman" w:cstheme="minorHAnsi"/>
                <w:color w:val="000000"/>
                <w:bdr w:val="none" w:color="auto" w:sz="0" w:space="0" w:frame="1"/>
              </w:rPr>
              <w:br/>
            </w:r>
            <w:sdt>
              <w:sdtPr>
                <w:rPr>
                  <w:rFonts w:eastAsia="Times New Roman"/>
                  <w:color w:val="000000"/>
                  <w:bdr w:val="none" w:color="auto" w:sz="0" w:space="0" w:frame="1"/>
                </w:rPr>
                <w:id w:val="1766111539"/>
                <w:placeholder>
                  <w:docPart w:val="DefaultPlaceholder_1081868574"/>
                </w:placeholder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000000" w:themeColor="text1"/>
                </w:rPr>
              </w:sdtEndPr>
              <w:sdtContent>
                <w:r w:rsidRPr="0F8FE9DF" w:rsidR="00152702">
                  <w:rPr>
                    <w:rFonts w:ascii="MS Gothic" w:hAnsi="MS Gothic" w:eastAsia="MS Gothic"/>
                    <w:color w:val="000000"/>
                    <w:bdr w:val="none" w:color="auto" w:sz="0" w:space="0" w:frame="1"/>
                  </w:rPr>
                  <w:t>☒</w:t>
                </w:r>
              </w:sdtContent>
            </w:sdt>
            <w:r w:rsidRPr="0F8FE9DF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 </w:t>
            </w:r>
            <w:r w:rsidRPr="0F8FE9DF" w:rsidR="00807DC8">
              <w:rPr>
                <w:rFonts w:eastAsia="Times New Roman"/>
                <w:color w:val="201F1E"/>
              </w:rPr>
              <w:t xml:space="preserve">Decide </w:t>
            </w:r>
            <w:r w:rsidRPr="0F8FE9DF" w:rsidR="00A12582">
              <w:rPr>
                <w:rFonts w:eastAsia="Times New Roman"/>
                <w:color w:val="201F1E"/>
              </w:rPr>
              <w:t>who will plan and lead each activity</w:t>
            </w:r>
            <w:r w:rsidRPr="0F8FE9DF" w:rsidR="00807DC8">
              <w:rPr>
                <w:rFonts w:eastAsia="Times New Roman"/>
                <w:color w:val="201F1E"/>
              </w:rPr>
              <w:t>.</w:t>
            </w:r>
            <w:r w:rsidRPr="0F8FE9DF" w:rsidR="00A12582">
              <w:rPr>
                <w:rFonts w:eastAsia="Times New Roman"/>
                <w:color w:val="201F1E"/>
              </w:rPr>
              <w:t xml:space="preserve"> What support do you need from your co-facilitator?</w:t>
            </w:r>
            <w:r w:rsidR="00A12582">
              <w:rPr>
                <w:rFonts w:eastAsia="Times New Roman" w:cstheme="minorHAnsi"/>
                <w:color w:val="201F1E"/>
              </w:rPr>
              <w:br/>
            </w:r>
            <w:sdt>
              <w:sdtPr>
                <w:rPr>
                  <w:rFonts w:eastAsia="Times New Roman"/>
                  <w:color w:val="000000"/>
                  <w:bdr w:val="none" w:color="auto" w:sz="0" w:space="0" w:frame="1"/>
                </w:rPr>
                <w:id w:val="-964415715"/>
                <w:placeholder>
                  <w:docPart w:val="DefaultPlaceholder_1081868574"/>
                </w:placeholder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000000" w:themeColor="text1"/>
                </w:rPr>
              </w:sdtEndPr>
              <w:sdtContent>
                <w:r w:rsidRPr="0F8FE9DF" w:rsidR="00152702">
                  <w:rPr>
                    <w:rFonts w:ascii="MS Gothic" w:hAnsi="MS Gothic" w:eastAsia="MS Gothic"/>
                    <w:color w:val="000000"/>
                    <w:bdr w:val="none" w:color="auto" w:sz="0" w:space="0" w:frame="1"/>
                  </w:rPr>
                  <w:t>☒</w:t>
                </w:r>
              </w:sdtContent>
            </w:sdt>
            <w:r w:rsidRPr="0F8FE9DF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 </w:t>
            </w:r>
            <w:r w:rsidRPr="0F8FE9DF" w:rsidR="00E51703">
              <w:rPr>
                <w:rFonts w:eastAsia="Times New Roman"/>
                <w:color w:val="000000"/>
                <w:bdr w:val="none" w:color="auto" w:sz="0" w:space="0" w:frame="1"/>
              </w:rPr>
              <w:t xml:space="preserve">Prepare </w:t>
            </w:r>
            <w:r w:rsidRPr="0F8FE9DF" w:rsidR="00A12582">
              <w:rPr>
                <w:rFonts w:eastAsia="Times New Roman"/>
                <w:bdr w:val="none" w:color="auto" w:sz="0" w:space="0" w:frame="1"/>
              </w:rPr>
              <w:t xml:space="preserve">your </w:t>
            </w:r>
            <w:r w:rsidRPr="0F8FE9DF" w:rsidR="00E51703">
              <w:rPr>
                <w:rFonts w:eastAsia="Times New Roman"/>
                <w:bdr w:val="none" w:color="auto" w:sz="0" w:space="0" w:frame="1"/>
              </w:rPr>
              <w:t>PowerPoint session file</w:t>
            </w:r>
            <w:r w:rsidR="00A12582">
              <w:rPr>
                <w:rFonts w:eastAsia="Times New Roman" w:cstheme="minorHAnsi"/>
                <w:color w:val="201F1E"/>
              </w:rPr>
              <w:br/>
            </w:r>
            <w:sdt>
              <w:sdtPr>
                <w:rPr>
                  <w:rFonts w:eastAsia="Times New Roman"/>
                  <w:color w:val="000000"/>
                  <w:bdr w:val="none" w:color="auto" w:sz="0" w:space="0" w:frame="1"/>
                </w:rPr>
                <w:id w:val="-826821761"/>
                <w:placeholder>
                  <w:docPart w:val="DefaultPlaceholder_1081868574"/>
                </w:placeholder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000000" w:themeColor="text1"/>
                </w:rPr>
              </w:sdtEndPr>
              <w:sdtContent>
                <w:r w:rsidRPr="0F8FE9DF" w:rsidR="00152702">
                  <w:rPr>
                    <w:rFonts w:ascii="MS Gothic" w:hAnsi="MS Gothic" w:eastAsia="MS Gothic"/>
                    <w:color w:val="000000"/>
                    <w:bdr w:val="none" w:color="auto" w:sz="0" w:space="0" w:frame="1"/>
                  </w:rPr>
                  <w:t>☒</w:t>
                </w:r>
              </w:sdtContent>
            </w:sdt>
            <w:r w:rsidRPr="0F8FE9DF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 Check for </w:t>
            </w:r>
            <w:r w:rsidRPr="0F8FE9DF" w:rsidR="00A12582">
              <w:rPr>
                <w:rFonts w:eastAsia="Times New Roman"/>
                <w:bdr w:val="none" w:color="auto" w:sz="0" w:space="0" w:frame="1"/>
              </w:rPr>
              <w:t>accessibility &amp; compatibil</w:t>
            </w:r>
            <w:r w:rsidRPr="0F8FE9DF" w:rsidR="00542029">
              <w:rPr>
                <w:rFonts w:eastAsia="Times New Roman"/>
                <w:bdr w:val="none" w:color="auto" w:sz="0" w:space="0" w:frame="1"/>
              </w:rPr>
              <w:t>i</w:t>
            </w:r>
            <w:r w:rsidRPr="0F8FE9DF" w:rsidR="00A12582">
              <w:rPr>
                <w:rFonts w:eastAsia="Times New Roman"/>
                <w:bdr w:val="none" w:color="auto" w:sz="0" w:space="0" w:frame="1"/>
              </w:rPr>
              <w:t>ty</w:t>
            </w:r>
            <w:sdt>
              <w:sdtPr>
                <w:rPr>
                  <w:rFonts w:eastAsia="Times New Roman"/>
                  <w:color w:val="000000"/>
                  <w:bdr w:val="none" w:color="auto" w:sz="0" w:space="0" w:frame="1"/>
                </w:rPr>
                <w:id w:val="2023365068"/>
                <w:placeholder>
                  <w:docPart w:val="DefaultPlaceholder_1081868574"/>
                </w:placeholder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000000" w:themeColor="text1"/>
                </w:rPr>
              </w:sdtEndPr>
              <w:sdtContent>
                <w:r w:rsidRPr="0F8FE9DF" w:rsidR="00152702">
                  <w:rPr>
                    <w:rFonts w:ascii="MS Gothic" w:hAnsi="MS Gothic" w:eastAsia="MS Gothic"/>
                    <w:color w:val="000000"/>
                    <w:bdr w:val="none" w:color="auto" w:sz="0" w:space="0" w:frame="1"/>
                  </w:rPr>
                  <w:t>☒</w:t>
                </w:r>
              </w:sdtContent>
            </w:sdt>
            <w:r w:rsidRPr="0F8FE9DF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 </w:t>
            </w:r>
            <w:r w:rsidRPr="0F8FE9DF" w:rsidR="00542029">
              <w:rPr>
                <w:rFonts w:eastAsia="Times New Roman"/>
                <w:color w:val="000000"/>
                <w:bdr w:val="none" w:color="auto" w:sz="0" w:space="0" w:frame="1"/>
              </w:rPr>
              <w:t>Upload</w:t>
            </w:r>
            <w:r w:rsidRPr="0F8FE9DF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 </w:t>
            </w:r>
            <w:r w:rsidRPr="0F8FE9DF" w:rsidR="2FF10700">
              <w:rPr>
                <w:rFonts w:eastAsia="Times New Roman"/>
                <w:color w:val="000000"/>
                <w:bdr w:val="none" w:color="auto" w:sz="0" w:space="0" w:frame="1"/>
              </w:rPr>
              <w:t>your session plan</w:t>
            </w:r>
            <w:r w:rsidRPr="0F8FE9DF" w:rsidR="17E343D6">
              <w:rPr>
                <w:rFonts w:eastAsia="Times New Roman"/>
                <w:color w:val="000000"/>
                <w:bdr w:val="none" w:color="auto" w:sz="0" w:space="0" w:frame="1"/>
              </w:rPr>
              <w:t>ning sheet</w:t>
            </w:r>
            <w:r w:rsidRPr="0F8FE9DF" w:rsidR="2FF10700">
              <w:rPr>
                <w:rFonts w:eastAsia="Times New Roman"/>
                <w:color w:val="000000"/>
                <w:bdr w:val="none" w:color="auto" w:sz="0" w:space="0" w:frame="1"/>
              </w:rPr>
              <w:t xml:space="preserve"> </w:t>
            </w:r>
            <w:r w:rsidRPr="0F8FE9DF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to </w:t>
            </w:r>
            <w:r w:rsidR="0F437999">
              <w:t>MS Teams</w:t>
            </w:r>
            <w:r w:rsidR="00A12582">
              <w:rPr>
                <w:rFonts w:eastAsia="Times New Roman" w:cstheme="minorHAnsi"/>
                <w:color w:val="201F1E"/>
              </w:rPr>
              <w:br/>
            </w:r>
            <w:sdt>
              <w:sdtPr>
                <w:rPr>
                  <w:rFonts w:eastAsia="Times New Roman"/>
                  <w:color w:val="000000"/>
                  <w:bdr w:val="none" w:color="auto" w:sz="0" w:space="0" w:frame="1"/>
                </w:rPr>
                <w:id w:val="-334291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color w:val="000000" w:themeColor="text1"/>
                </w:rPr>
              </w:sdtEndPr>
              <w:sdtContent>
                <w:r w:rsidRPr="685AF67A" w:rsidR="00152702">
                  <w:rPr>
                    <w:rFonts w:ascii="MS Gothic" w:hAnsi="MS Gothic" w:eastAsia="MS Gothic"/>
                    <w:color w:val="000000"/>
                    <w:bdr w:val="none" w:color="auto" w:sz="0" w:space="0" w:frame="1"/>
                  </w:rPr>
                  <w:t>☒</w:t>
                </w:r>
              </w:sdtContent>
            </w:sdt>
            <w:r w:rsidRPr="685AF67A" w:rsidR="00A12582">
              <w:rPr>
                <w:rFonts w:eastAsia="Times New Roman"/>
                <w:color w:val="000000"/>
                <w:bdr w:val="none" w:color="auto" w:sz="0" w:space="0" w:frame="1"/>
              </w:rPr>
              <w:t xml:space="preserve"> Promote your session!</w:t>
            </w:r>
            <w:r w:rsidR="003E0D9C">
              <w:br/>
            </w:r>
            <w:sdt>
              <w:sdtPr>
                <w:rPr>
                  <w:rFonts w:eastAsia="Times New Roman"/>
                  <w:color w:val="000000" w:themeColor="text1"/>
                </w:rPr>
                <w:id w:val="2057201515"/>
                <w:placeholder>
                  <w:docPart w:val="DefaultPlaceholder_1081868574"/>
                </w:placeholder>
              </w:sdtPr>
              <w:sdtEndPr/>
              <w:sdtContent/>
            </w:sdt>
          </w:p>
        </w:tc>
      </w:tr>
      <w:tr w:rsidR="00A5351E" w:rsidTr="752E0385" w14:paraId="1D35BD39" w14:textId="77777777">
        <w:trPr>
          <w:trHeight w:val="255"/>
        </w:trPr>
        <w:tc>
          <w:tcPr>
            <w:tcW w:w="1065" w:type="dxa"/>
            <w:shd w:val="clear" w:color="auto" w:fill="D9D9D9" w:themeFill="background1" w:themeFillShade="D9"/>
            <w:tcMar/>
          </w:tcPr>
          <w:p w:rsidR="00E51703" w:rsidP="004269F8" w:rsidRDefault="00A12582" w14:paraId="12ABF180" w14:textId="77777777">
            <w:pPr>
              <w:rPr>
                <w:b/>
              </w:rPr>
            </w:pPr>
            <w:r>
              <w:rPr>
                <w:b/>
              </w:rPr>
              <w:t>FACILITATOR</w:t>
            </w:r>
          </w:p>
        </w:tc>
        <w:tc>
          <w:tcPr>
            <w:tcW w:w="9725" w:type="dxa"/>
            <w:gridSpan w:val="4"/>
            <w:shd w:val="clear" w:color="auto" w:fill="D9D9D9" w:themeFill="background1" w:themeFillShade="D9"/>
            <w:tcMar/>
          </w:tcPr>
          <w:p w:rsidR="00E51703" w:rsidP="004269F8" w:rsidRDefault="00E51703" w14:paraId="6EA6DE1A" w14:textId="77777777">
            <w:r>
              <w:rPr>
                <w:b/>
              </w:rPr>
              <w:t>OPENING ACTIVITY:</w:t>
            </w:r>
            <w:r>
              <w:t>(</w:t>
            </w:r>
            <w:r w:rsidRPr="00FD5B52">
              <w:rPr>
                <w:i/>
              </w:rPr>
              <w:t xml:space="preserve">Consider the time of the semester, </w:t>
            </w:r>
            <w:r>
              <w:rPr>
                <w:i/>
              </w:rPr>
              <w:t xml:space="preserve">numbers </w:t>
            </w:r>
            <w:r w:rsidRPr="00FD5B52">
              <w:rPr>
                <w:i/>
              </w:rPr>
              <w:t>anticipate</w:t>
            </w:r>
            <w:r>
              <w:rPr>
                <w:i/>
              </w:rPr>
              <w:t>d</w:t>
            </w:r>
            <w:r w:rsidRPr="00FD5B52">
              <w:rPr>
                <w:i/>
              </w:rPr>
              <w:t>, proximity of tests, etc.)</w:t>
            </w:r>
          </w:p>
        </w:tc>
      </w:tr>
      <w:tr w:rsidR="00A5351E" w:rsidTr="752E0385" w14:paraId="3656B9AB" w14:textId="77777777">
        <w:trPr>
          <w:trHeight w:val="1436"/>
        </w:trPr>
        <w:tc>
          <w:tcPr>
            <w:tcW w:w="1065" w:type="dxa"/>
            <w:tcMar/>
          </w:tcPr>
          <w:p w:rsidR="00E51703" w:rsidP="004269F8" w:rsidRDefault="00E51703" w14:paraId="45FB0818" w14:textId="0E7CEC74">
            <w:pPr>
              <w:rPr>
                <w:b/>
              </w:rPr>
            </w:pPr>
          </w:p>
        </w:tc>
        <w:tc>
          <w:tcPr>
            <w:tcW w:w="9725" w:type="dxa"/>
            <w:gridSpan w:val="4"/>
            <w:tcMar/>
          </w:tcPr>
          <w:p w:rsidR="00E51703" w:rsidP="004269F8" w:rsidRDefault="00E51703" w14:paraId="1276D272" w14:textId="77777777">
            <w:pPr>
              <w:rPr>
                <w:b/>
              </w:rPr>
            </w:pPr>
          </w:p>
          <w:p w:rsidR="00805362" w:rsidP="00C17B10" w:rsidRDefault="00C17B10" w14:paraId="5D4DE051" w14:textId="77777777">
            <w:pPr>
              <w:pStyle w:val="ListParagraph"/>
              <w:numPr>
                <w:ilvl w:val="0"/>
                <w:numId w:val="6"/>
              </w:numPr>
              <w:rPr>
                <w:b/>
              </w:rPr>
            </w:pPr>
            <w:r w:rsidRPr="752E0385" w:rsidR="00C17B10">
              <w:rPr>
                <w:b w:val="1"/>
                <w:bCs w:val="1"/>
              </w:rPr>
              <w:t>Opening Activity</w:t>
            </w:r>
          </w:p>
          <w:p w:rsidRPr="00C17B10" w:rsidR="00387DDD" w:rsidP="752E0385" w:rsidRDefault="00387DDD" w14:paraId="049F31CB" w14:textId="1BF56850">
            <w:pPr>
              <w:pStyle w:val="ListParagraph"/>
              <w:rPr>
                <w:b w:val="1"/>
                <w:bCs w:val="1"/>
              </w:rPr>
            </w:pPr>
            <w:r w:rsidRPr="752E0385" w:rsidR="14E3275F">
              <w:rPr>
                <w:b w:val="1"/>
                <w:bCs w:val="1"/>
              </w:rPr>
              <w:t>Q/</w:t>
            </w:r>
            <w:r w:rsidRPr="752E0385" w:rsidR="14E3275F">
              <w:rPr>
                <w:b w:val="1"/>
                <w:bCs w:val="1"/>
              </w:rPr>
              <w:t>A:</w:t>
            </w:r>
            <w:r w:rsidRPr="752E0385" w:rsidR="14E3275F">
              <w:rPr>
                <w:b w:val="1"/>
                <w:bCs w:val="1"/>
              </w:rPr>
              <w:t xml:space="preserve"> </w:t>
            </w:r>
            <w:r w:rsidR="14E3275F">
              <w:rPr>
                <w:b w:val="0"/>
                <w:bCs w:val="0"/>
              </w:rPr>
              <w:t xml:space="preserve">Discussion of the doubts related to the </w:t>
            </w:r>
            <w:r w:rsidR="14E3275F">
              <w:rPr>
                <w:b w:val="0"/>
                <w:bCs w:val="0"/>
              </w:rPr>
              <w:t>previous</w:t>
            </w:r>
            <w:r w:rsidR="14E3275F">
              <w:rPr>
                <w:b w:val="0"/>
                <w:bCs w:val="0"/>
              </w:rPr>
              <w:t xml:space="preserve"> session.</w:t>
            </w:r>
          </w:p>
        </w:tc>
      </w:tr>
      <w:tr w:rsidR="00A5351E" w:rsidTr="752E0385" w14:paraId="0FF905D8" w14:textId="77777777">
        <w:trPr>
          <w:trHeight w:val="579"/>
        </w:trPr>
        <w:tc>
          <w:tcPr>
            <w:tcW w:w="1065" w:type="dxa"/>
            <w:shd w:val="clear" w:color="auto" w:fill="D9D9D9" w:themeFill="background1" w:themeFillShade="D9"/>
            <w:tcMar/>
          </w:tcPr>
          <w:p w:rsidR="00E51703" w:rsidP="004269F8" w:rsidRDefault="00E51703" w14:paraId="53128261" w14:textId="77777777">
            <w:pPr>
              <w:jc w:val="center"/>
              <w:rPr>
                <w:b/>
              </w:rPr>
            </w:pPr>
          </w:p>
        </w:tc>
        <w:tc>
          <w:tcPr>
            <w:tcW w:w="1650" w:type="dxa"/>
            <w:shd w:val="clear" w:color="auto" w:fill="D9D9D9" w:themeFill="background1" w:themeFillShade="D9"/>
            <w:tcMar/>
          </w:tcPr>
          <w:p w:rsidR="00E51703" w:rsidP="004269F8" w:rsidRDefault="00E51703" w14:paraId="13D8D2ED" w14:textId="77777777">
            <w:pPr>
              <w:jc w:val="center"/>
              <w:rPr>
                <w:b/>
              </w:rPr>
            </w:pPr>
            <w:r>
              <w:rPr>
                <w:b/>
              </w:rPr>
              <w:t>Content/Concept</w:t>
            </w:r>
          </w:p>
          <w:p w:rsidRPr="004269F8" w:rsidR="00E51703" w:rsidP="004269F8" w:rsidRDefault="00E51703" w14:paraId="62486C05" w14:textId="77777777">
            <w:pPr>
              <w:jc w:val="center"/>
              <w:rPr>
                <w:i/>
              </w:rPr>
            </w:pPr>
          </w:p>
        </w:tc>
        <w:tc>
          <w:tcPr>
            <w:tcW w:w="6510" w:type="dxa"/>
            <w:shd w:val="clear" w:color="auto" w:fill="D9D9D9" w:themeFill="background1" w:themeFillShade="D9"/>
            <w:tcMar/>
          </w:tcPr>
          <w:p w:rsidRPr="00FD5B52" w:rsidR="00E51703" w:rsidP="004269F8" w:rsidRDefault="00C67F1F" w14:paraId="18283460" w14:textId="77777777">
            <w:pPr>
              <w:jc w:val="center"/>
              <w:rPr>
                <w:b/>
              </w:rPr>
            </w:pPr>
            <w:r>
              <w:rPr>
                <w:b/>
              </w:rPr>
              <w:t>Activity</w:t>
            </w:r>
          </w:p>
          <w:p w:rsidR="00410C07" w:rsidP="00410C07" w:rsidRDefault="00410C07" w14:paraId="6672FE93" w14:textId="161E9F3B">
            <w:pPr>
              <w:rPr>
                <w:i/>
              </w:rPr>
            </w:pPr>
            <w:r>
              <w:rPr>
                <w:i/>
              </w:rPr>
              <w:t xml:space="preserve">Align learning strategy to </w:t>
            </w:r>
            <w:proofErr w:type="gramStart"/>
            <w:r>
              <w:rPr>
                <w:i/>
              </w:rPr>
              <w:t>content</w:t>
            </w:r>
            <w:r w:rsidR="00060604">
              <w:rPr>
                <w:i/>
              </w:rPr>
              <w:t>;</w:t>
            </w:r>
            <w:proofErr w:type="gramEnd"/>
            <w:r w:rsidR="00C67F1F">
              <w:rPr>
                <w:i/>
              </w:rPr>
              <w:t xml:space="preserve"> </w:t>
            </w:r>
          </w:p>
          <w:p w:rsidRPr="00FD5B52" w:rsidR="00E51703" w:rsidP="00410C07" w:rsidRDefault="00060604" w14:paraId="37087FF3" w14:textId="3F7F4EB9">
            <w:pPr>
              <w:rPr>
                <w:i/>
              </w:rPr>
            </w:pPr>
            <w:r>
              <w:rPr>
                <w:i/>
              </w:rPr>
              <w:t>provide i</w:t>
            </w:r>
            <w:r w:rsidR="00C67F1F">
              <w:rPr>
                <w:i/>
              </w:rPr>
              <w:t>nstructions for participants</w:t>
            </w:r>
          </w:p>
        </w:tc>
        <w:tc>
          <w:tcPr>
            <w:tcW w:w="1565" w:type="dxa"/>
            <w:gridSpan w:val="2"/>
            <w:shd w:val="clear" w:color="auto" w:fill="D9D9D9" w:themeFill="background1" w:themeFillShade="D9"/>
            <w:tcMar/>
          </w:tcPr>
          <w:p w:rsidRPr="00FD5B52" w:rsidR="00E51703" w:rsidP="004269F8" w:rsidRDefault="00E51703" w14:paraId="66474914" w14:textId="77777777">
            <w:pPr>
              <w:jc w:val="center"/>
              <w:rPr>
                <w:b/>
              </w:rPr>
            </w:pPr>
            <w:r w:rsidRPr="00FD5B52">
              <w:rPr>
                <w:b/>
              </w:rPr>
              <w:t>Collaborative Technique</w:t>
            </w:r>
          </w:p>
          <w:p w:rsidRPr="00FD5B52" w:rsidR="00E51703" w:rsidP="00410C07" w:rsidRDefault="00E51703" w14:paraId="1D1FBEF7" w14:textId="74FA3614">
            <w:pPr>
              <w:rPr>
                <w:i/>
              </w:rPr>
            </w:pPr>
            <w:r>
              <w:rPr>
                <w:i/>
              </w:rPr>
              <w:t>How will participants</w:t>
            </w:r>
            <w:r w:rsidR="00807DC8">
              <w:rPr>
                <w:i/>
              </w:rPr>
              <w:t xml:space="preserve"> work on this task together</w:t>
            </w:r>
            <w:r>
              <w:rPr>
                <w:i/>
              </w:rPr>
              <w:t>?</w:t>
            </w:r>
          </w:p>
        </w:tc>
      </w:tr>
      <w:tr w:rsidR="00A5351E" w:rsidTr="752E0385" w14:paraId="47335B75" w14:textId="77777777">
        <w:trPr>
          <w:trHeight w:val="175"/>
        </w:trPr>
        <w:tc>
          <w:tcPr>
            <w:tcW w:w="1065" w:type="dxa"/>
            <w:shd w:val="clear" w:color="auto" w:fill="D9D9D9" w:themeFill="background1" w:themeFillShade="D9"/>
            <w:tcMar/>
          </w:tcPr>
          <w:p w:rsidR="00E51703" w:rsidP="004269F8" w:rsidRDefault="00E51703" w14:paraId="4101652C" w14:textId="77777777">
            <w:pPr>
              <w:rPr>
                <w:b/>
              </w:rPr>
            </w:pPr>
          </w:p>
        </w:tc>
        <w:tc>
          <w:tcPr>
            <w:tcW w:w="9725" w:type="dxa"/>
            <w:gridSpan w:val="4"/>
            <w:shd w:val="clear" w:color="auto" w:fill="D9D9D9" w:themeFill="background1" w:themeFillShade="D9"/>
            <w:tcMar/>
          </w:tcPr>
          <w:p w:rsidRPr="00FD5B52" w:rsidR="00E51703" w:rsidP="004269F8" w:rsidRDefault="00E51703" w14:paraId="5FCCA6F7" w14:textId="77777777">
            <w:pPr>
              <w:rPr>
                <w:b/>
              </w:rPr>
            </w:pPr>
            <w:r>
              <w:rPr>
                <w:b/>
              </w:rPr>
              <w:t>ACTIVITY 1:</w:t>
            </w:r>
          </w:p>
        </w:tc>
      </w:tr>
      <w:tr w:rsidR="00A5351E" w:rsidTr="752E0385" w14:paraId="4B99056E" w14:textId="77777777">
        <w:trPr>
          <w:trHeight w:val="1794"/>
        </w:trPr>
        <w:tc>
          <w:tcPr>
            <w:tcW w:w="1065" w:type="dxa"/>
            <w:tcMar/>
          </w:tcPr>
          <w:p w:rsidR="00E51703" w:rsidRDefault="00E51703" w14:paraId="1299C43A" w14:textId="6987E6F8"/>
        </w:tc>
        <w:tc>
          <w:tcPr>
            <w:tcW w:w="1650" w:type="dxa"/>
            <w:tcMar/>
          </w:tcPr>
          <w:p w:rsidR="00E51703" w:rsidRDefault="00E51703" w14:paraId="615F477B" w14:textId="77777777"/>
          <w:p w:rsidR="00B652E0" w:rsidRDefault="00B652E0" w14:paraId="4DDBEF00" w14:textId="44B77C75">
            <w:r w:rsidR="7A95279F">
              <w:rPr/>
              <w:t xml:space="preserve">Concept of </w:t>
            </w:r>
            <w:r w:rsidRPr="752E0385" w:rsidR="7A95279F">
              <w:rPr>
                <w:b w:val="1"/>
                <w:bCs w:val="1"/>
              </w:rPr>
              <w:t xml:space="preserve">Permissions </w:t>
            </w:r>
            <w:r w:rsidR="7A95279F">
              <w:rPr>
                <w:b w:val="0"/>
                <w:bCs w:val="0"/>
              </w:rPr>
              <w:t xml:space="preserve">with respect to </w:t>
            </w:r>
            <w:r w:rsidRPr="752E0385" w:rsidR="7A95279F">
              <w:rPr>
                <w:b w:val="1"/>
                <w:bCs w:val="1"/>
              </w:rPr>
              <w:t>Files</w:t>
            </w:r>
          </w:p>
        </w:tc>
        <w:tc>
          <w:tcPr>
            <w:tcW w:w="6510" w:type="dxa"/>
            <w:tcMar/>
          </w:tcPr>
          <w:p w:rsidR="4016F254" w:rsidP="752E0385" w:rsidRDefault="4016F254" w14:paraId="3E17D081" w14:textId="3FB28CF1">
            <w:pPr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Q1. </w:t>
            </w:r>
            <w:r w:rsidR="4016F254">
              <w:rPr>
                <w:b w:val="0"/>
                <w:bCs w:val="0"/>
              </w:rPr>
              <w:t>List all the observations which you can make from the diagram.</w:t>
            </w:r>
          </w:p>
          <w:p w:rsidR="00276AE4" w:rsidRDefault="00276AE4" w14:paraId="496E4020" w14:textId="797591CE">
            <w:r w:rsidR="4016F254">
              <w:drawing>
                <wp:inline wp14:editId="499349B0" wp14:anchorId="367941B5">
                  <wp:extent cx="3990975" cy="142875"/>
                  <wp:effectExtent l="0" t="0" r="0" b="0"/>
                  <wp:docPr id="4729038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0e7a86aaab44e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048D1917" w14:textId="5B7F6D98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Q2. </w:t>
            </w:r>
            <w:r w:rsidR="4016F254">
              <w:rPr>
                <w:b w:val="0"/>
                <w:bCs w:val="0"/>
              </w:rPr>
              <w:t>Create a new file named '</w:t>
            </w:r>
            <w:r w:rsidR="4016F254">
              <w:rPr>
                <w:b w:val="0"/>
                <w:bCs w:val="0"/>
              </w:rPr>
              <w:t>SLGPermissions</w:t>
            </w:r>
            <w:r w:rsidR="4016F254">
              <w:rPr>
                <w:b w:val="0"/>
                <w:bCs w:val="0"/>
              </w:rPr>
              <w:t xml:space="preserve">' </w:t>
            </w:r>
            <w:r w:rsidR="4016F254">
              <w:rPr>
                <w:b w:val="0"/>
                <w:bCs w:val="0"/>
              </w:rPr>
              <w:t>in  your</w:t>
            </w:r>
            <w:r w:rsidR="4016F254">
              <w:rPr>
                <w:b w:val="0"/>
                <w:bCs w:val="0"/>
              </w:rPr>
              <w:t xml:space="preserve"> home directory.</w:t>
            </w:r>
          </w:p>
          <w:p w:rsidR="4016F254" w:rsidP="752E0385" w:rsidRDefault="4016F254" w14:paraId="7CAF3FBD" w14:textId="031B9FCF">
            <w:pPr>
              <w:pStyle w:val="Normal"/>
              <w:rPr>
                <w:b w:val="0"/>
                <w:bCs w:val="0"/>
              </w:rPr>
            </w:pPr>
            <w:r w:rsidR="4016F254">
              <w:drawing>
                <wp:inline wp14:editId="4EB288A1" wp14:anchorId="22BC5A1C">
                  <wp:extent cx="3990975" cy="419100"/>
                  <wp:effectExtent l="0" t="0" r="0" b="0"/>
                  <wp:docPr id="18240377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771e6bb11314d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2CBDC38E" w14:textId="279421D5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Q3. </w:t>
            </w:r>
            <w:r w:rsidR="4016F254">
              <w:rPr>
                <w:b w:val="0"/>
                <w:bCs w:val="0"/>
              </w:rPr>
              <w:t>What permissions do you have on the file?</w:t>
            </w:r>
          </w:p>
          <w:p w:rsidR="4016F254" w:rsidP="752E0385" w:rsidRDefault="4016F254" w14:paraId="70E9D76B" w14:textId="029C6D27">
            <w:pPr>
              <w:pStyle w:val="Normal"/>
              <w:rPr>
                <w:b w:val="0"/>
                <w:bCs w:val="0"/>
              </w:rPr>
            </w:pPr>
            <w:r w:rsidR="4016F254">
              <w:drawing>
                <wp:inline wp14:editId="60082541" wp14:anchorId="33869DAB">
                  <wp:extent cx="3990975" cy="247650"/>
                  <wp:effectExtent l="0" t="0" r="0" b="0"/>
                  <wp:docPr id="1857086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afd21240c049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132D03D9" w14:textId="23DD59C4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Q4. </w:t>
            </w:r>
            <w:r w:rsidR="4016F254">
              <w:rPr>
                <w:b w:val="0"/>
                <w:bCs w:val="0"/>
              </w:rPr>
              <w:t xml:space="preserve">Add some text to the </w:t>
            </w:r>
            <w:r w:rsidR="4016F254">
              <w:rPr>
                <w:b w:val="0"/>
                <w:bCs w:val="0"/>
              </w:rPr>
              <w:t>file !!!</w:t>
            </w:r>
          </w:p>
          <w:p w:rsidR="4016F254" w:rsidP="752E0385" w:rsidRDefault="4016F254" w14:paraId="2DF19786" w14:textId="535B7F32">
            <w:pPr>
              <w:pStyle w:val="Normal"/>
              <w:rPr>
                <w:b w:val="0"/>
                <w:bCs w:val="0"/>
              </w:rPr>
            </w:pPr>
            <w:r w:rsidR="4016F254">
              <w:drawing>
                <wp:inline wp14:editId="5B12A216" wp14:anchorId="449BA428">
                  <wp:extent cx="3990975" cy="123825"/>
                  <wp:effectExtent l="0" t="0" r="0" b="0"/>
                  <wp:docPr id="19809028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6ce0cecb0043b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2FA58133" w14:textId="2D8F029E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Q5. </w:t>
            </w:r>
            <w:r w:rsidR="4016F254">
              <w:rPr>
                <w:b w:val="0"/>
                <w:bCs w:val="0"/>
              </w:rPr>
              <w:t>View the content of the file '</w:t>
            </w:r>
            <w:r w:rsidR="4016F254">
              <w:rPr>
                <w:b w:val="0"/>
                <w:bCs w:val="0"/>
              </w:rPr>
              <w:t>SLGPermissions</w:t>
            </w:r>
            <w:r w:rsidR="4016F254">
              <w:rPr>
                <w:b w:val="0"/>
                <w:bCs w:val="0"/>
              </w:rPr>
              <w:t>' using the 'cat' command.</w:t>
            </w:r>
          </w:p>
          <w:p w:rsidR="4016F254" w:rsidP="752E0385" w:rsidRDefault="4016F254" w14:paraId="19CD47A4" w14:textId="2573CBFE">
            <w:pPr>
              <w:pStyle w:val="Normal"/>
              <w:rPr>
                <w:b w:val="0"/>
                <w:bCs w:val="0"/>
              </w:rPr>
            </w:pPr>
            <w:r w:rsidR="4016F254">
              <w:drawing>
                <wp:inline wp14:editId="19A40CCB" wp14:anchorId="5E8B4F76">
                  <wp:extent cx="3990975" cy="314325"/>
                  <wp:effectExtent l="0" t="0" r="0" b="0"/>
                  <wp:docPr id="19680164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e8f4f4a0ba4d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2E2B5A5C" w14:textId="112073C2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Q6. </w:t>
            </w:r>
            <w:r w:rsidR="4016F254">
              <w:rPr>
                <w:b w:val="0"/>
                <w:bCs w:val="0"/>
              </w:rPr>
              <w:t xml:space="preserve">Deny yourself </w:t>
            </w:r>
            <w:r w:rsidR="4016F254">
              <w:rPr>
                <w:b w:val="0"/>
                <w:bCs w:val="0"/>
              </w:rPr>
              <w:t>permission</w:t>
            </w:r>
            <w:r w:rsidR="4016F254">
              <w:rPr>
                <w:b w:val="0"/>
                <w:bCs w:val="0"/>
              </w:rPr>
              <w:t xml:space="preserve"> to write to the file.</w:t>
            </w:r>
          </w:p>
          <w:p w:rsidR="4016F254" w:rsidP="752E0385" w:rsidRDefault="4016F254" w14:paraId="4CD57A02" w14:textId="63DB6D40">
            <w:pPr>
              <w:pStyle w:val="Normal"/>
              <w:rPr>
                <w:b w:val="0"/>
                <w:bCs w:val="0"/>
              </w:rPr>
            </w:pPr>
            <w:r w:rsidR="4016F254">
              <w:drawing>
                <wp:inline wp14:editId="78C9C68E" wp14:anchorId="2AE1DD07">
                  <wp:extent cx="3990975" cy="123825"/>
                  <wp:effectExtent l="0" t="0" r="0" b="0"/>
                  <wp:docPr id="12330261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0cf8e2178b4b6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3D10E1BB" w14:textId="63968844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Q7. </w:t>
            </w:r>
            <w:r w:rsidR="4016F254">
              <w:rPr>
                <w:b w:val="0"/>
                <w:bCs w:val="0"/>
              </w:rPr>
              <w:t>Try adding some text to the file.</w:t>
            </w:r>
          </w:p>
          <w:p w:rsidR="4016F254" w:rsidP="752E0385" w:rsidRDefault="4016F254" w14:paraId="6EEC5CFF" w14:textId="7222EB16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Q8. </w:t>
            </w:r>
            <w:r w:rsidR="4016F254">
              <w:rPr>
                <w:b w:val="0"/>
                <w:bCs w:val="0"/>
              </w:rPr>
              <w:t>Create a new file named 'Commands' and write some basic commands to the file like '</w:t>
            </w:r>
            <w:r w:rsidR="4016F254">
              <w:rPr>
                <w:b w:val="0"/>
                <w:bCs w:val="0"/>
              </w:rPr>
              <w:t>whoami</w:t>
            </w:r>
            <w:r w:rsidR="4016F254">
              <w:rPr>
                <w:b w:val="0"/>
                <w:bCs w:val="0"/>
              </w:rPr>
              <w:t>', '</w:t>
            </w:r>
            <w:r w:rsidR="4016F254">
              <w:rPr>
                <w:b w:val="0"/>
                <w:bCs w:val="0"/>
              </w:rPr>
              <w:t>pwd</w:t>
            </w:r>
            <w:r w:rsidR="4016F254">
              <w:rPr>
                <w:b w:val="0"/>
                <w:bCs w:val="0"/>
              </w:rPr>
              <w:t>' etc.</w:t>
            </w:r>
          </w:p>
          <w:p w:rsidR="752E0385" w:rsidP="752E0385" w:rsidRDefault="752E0385" w14:paraId="587F5343" w14:textId="25231AB8">
            <w:pPr>
              <w:pStyle w:val="Normal"/>
              <w:rPr>
                <w:b w:val="0"/>
                <w:bCs w:val="0"/>
              </w:rPr>
            </w:pPr>
          </w:p>
          <w:p w:rsidR="4016F254" w:rsidP="752E0385" w:rsidRDefault="4016F254" w14:paraId="4748078E" w14:textId="015DBF10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Q9. </w:t>
            </w:r>
            <w:r w:rsidR="4016F254">
              <w:rPr>
                <w:b w:val="0"/>
                <w:bCs w:val="0"/>
              </w:rPr>
              <w:t>Try to execute the commands written in the file by running the file.</w:t>
            </w:r>
          </w:p>
          <w:p w:rsidR="4016F254" w:rsidP="752E0385" w:rsidRDefault="4016F254" w14:paraId="2BA8F4AF" w14:textId="3E0DBBCE">
            <w:pPr>
              <w:pStyle w:val="Normal"/>
              <w:rPr>
                <w:b w:val="0"/>
                <w:bCs w:val="0"/>
              </w:rPr>
            </w:pPr>
            <w:r w:rsidR="4016F254">
              <w:drawing>
                <wp:inline wp14:editId="5B4C2B71" wp14:anchorId="62FCD31E">
                  <wp:extent cx="3990975" cy="361950"/>
                  <wp:effectExtent l="0" t="0" r="0" b="0"/>
                  <wp:docPr id="11099709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d39d6a67e34e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59B9C3DA" w14:textId="0715FFBC">
            <w:pPr>
              <w:pStyle w:val="Normal"/>
              <w:rPr>
                <w:b w:val="0"/>
                <w:bCs w:val="0"/>
              </w:rPr>
            </w:pPr>
            <w:r w:rsidRPr="752E0385" w:rsidR="4016F254">
              <w:rPr>
                <w:b w:val="1"/>
                <w:bCs w:val="1"/>
              </w:rPr>
              <w:t xml:space="preserve">Q10. </w:t>
            </w:r>
            <w:r w:rsidR="4016F254">
              <w:rPr>
                <w:b w:val="0"/>
                <w:bCs w:val="0"/>
              </w:rPr>
              <w:t xml:space="preserve">Give yourself </w:t>
            </w:r>
            <w:r w:rsidR="4016F254">
              <w:rPr>
                <w:b w:val="0"/>
                <w:bCs w:val="0"/>
              </w:rPr>
              <w:t>the permission</w:t>
            </w:r>
            <w:r w:rsidR="4016F254">
              <w:rPr>
                <w:b w:val="0"/>
                <w:bCs w:val="0"/>
              </w:rPr>
              <w:t xml:space="preserve"> to execute the file. </w:t>
            </w:r>
          </w:p>
          <w:p w:rsidR="4016F254" w:rsidP="752E0385" w:rsidRDefault="4016F254" w14:paraId="1C69E17C" w14:textId="328F76C5">
            <w:pPr>
              <w:pStyle w:val="Normal"/>
              <w:rPr>
                <w:b w:val="0"/>
                <w:bCs w:val="0"/>
              </w:rPr>
            </w:pPr>
            <w:r w:rsidR="4016F254">
              <w:drawing>
                <wp:inline wp14:editId="55434575" wp14:anchorId="167DD1A9">
                  <wp:extent cx="3990975" cy="638175"/>
                  <wp:effectExtent l="0" t="0" r="0" b="0"/>
                  <wp:docPr id="6620875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6ae0075ec794ad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16F254" w:rsidP="752E0385" w:rsidRDefault="4016F254" w14:paraId="665825FC" w14:textId="76B93949">
            <w:pPr>
              <w:pStyle w:val="Normal"/>
              <w:rPr>
                <w:b w:val="1"/>
                <w:bCs w:val="1"/>
              </w:rPr>
            </w:pPr>
            <w:r w:rsidRPr="752E0385" w:rsidR="4016F254">
              <w:rPr>
                <w:b w:val="1"/>
                <w:bCs w:val="1"/>
              </w:rPr>
              <w:t xml:space="preserve">Q11. </w:t>
            </w:r>
            <w:r w:rsidR="4016F254">
              <w:rPr>
                <w:b w:val="0"/>
                <w:bCs w:val="0"/>
              </w:rPr>
              <w:t xml:space="preserve">You still </w:t>
            </w:r>
            <w:r w:rsidR="4016F254">
              <w:rPr>
                <w:b w:val="0"/>
                <w:bCs w:val="0"/>
              </w:rPr>
              <w:t>don't</w:t>
            </w:r>
            <w:r w:rsidR="4016F254">
              <w:rPr>
                <w:b w:val="0"/>
                <w:bCs w:val="0"/>
              </w:rPr>
              <w:t xml:space="preserve"> have </w:t>
            </w:r>
            <w:bookmarkStart w:name="_Int_JpNHyjrl" w:id="1666298141"/>
            <w:r w:rsidR="4016F254">
              <w:rPr>
                <w:b w:val="0"/>
                <w:bCs w:val="0"/>
              </w:rPr>
              <w:t>the permission</w:t>
            </w:r>
            <w:bookmarkEnd w:id="1666298141"/>
            <w:r w:rsidR="4016F254">
              <w:rPr>
                <w:b w:val="0"/>
                <w:bCs w:val="0"/>
              </w:rPr>
              <w:t xml:space="preserve"> to write to the '</w:t>
            </w:r>
            <w:r w:rsidR="4016F254">
              <w:rPr>
                <w:b w:val="0"/>
                <w:bCs w:val="0"/>
              </w:rPr>
              <w:t>SLGPermissions</w:t>
            </w:r>
            <w:r w:rsidR="4016F254">
              <w:rPr>
                <w:b w:val="0"/>
                <w:bCs w:val="0"/>
              </w:rPr>
              <w:t xml:space="preserve">'. Give yourself back </w:t>
            </w:r>
            <w:bookmarkStart w:name="_Int_RgVIVGKM" w:id="802366686"/>
            <w:r w:rsidR="4016F254">
              <w:rPr>
                <w:b w:val="0"/>
                <w:bCs w:val="0"/>
              </w:rPr>
              <w:t>the permission</w:t>
            </w:r>
            <w:bookmarkEnd w:id="802366686"/>
            <w:r w:rsidR="4016F254">
              <w:rPr>
                <w:b w:val="0"/>
                <w:bCs w:val="0"/>
              </w:rPr>
              <w:t xml:space="preserve"> to write to the file.</w:t>
            </w:r>
          </w:p>
          <w:p w:rsidR="752E0385" w:rsidP="752E0385" w:rsidRDefault="752E0385" w14:paraId="10A182E5" w14:textId="169D3C1D">
            <w:pPr>
              <w:pStyle w:val="Normal"/>
              <w:rPr>
                <w:b w:val="0"/>
                <w:bCs w:val="0"/>
              </w:rPr>
            </w:pPr>
          </w:p>
          <w:p w:rsidRPr="00D956C4" w:rsidR="00D956C4" w:rsidP="752E0385" w:rsidRDefault="00D956C4" w14:paraId="16943671" w14:textId="3E8657F4">
            <w:pPr>
              <w:spacing w:after="0" w:line="240" w:lineRule="auto"/>
              <w:rPr>
                <w:b w:val="1"/>
                <w:bCs w:val="1"/>
                <w:lang w:val="en-IN"/>
              </w:rPr>
            </w:pPr>
            <w:r w:rsidR="4016F254">
              <w:drawing>
                <wp:inline wp14:editId="1CEADB05" wp14:anchorId="70930285">
                  <wp:extent cx="3990975" cy="142875"/>
                  <wp:effectExtent l="0" t="0" r="0" b="0"/>
                  <wp:docPr id="3997932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da92a1379fe48a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956C4" w:rsidR="00D956C4" w:rsidP="752E0385" w:rsidRDefault="00D956C4" w14:paraId="3461D779" w14:textId="401941E1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</w:p>
        </w:tc>
        <w:tc>
          <w:tcPr>
            <w:tcW w:w="1565" w:type="dxa"/>
            <w:gridSpan w:val="2"/>
            <w:tcMar/>
          </w:tcPr>
          <w:p w:rsidR="00E51703" w:rsidRDefault="00E51703" w14:paraId="3CF2D8B6" w14:textId="7E8F4C8F">
            <w:r w:rsidR="7A95279F">
              <w:rPr/>
              <w:t>Mentimeter</w:t>
            </w:r>
          </w:p>
        </w:tc>
      </w:tr>
      <w:tr w:rsidR="00A5351E" w:rsidTr="752E0385" w14:paraId="79A9E39B" w14:textId="77777777">
        <w:trPr>
          <w:trHeight w:val="140"/>
        </w:trPr>
        <w:tc>
          <w:tcPr>
            <w:tcW w:w="1065" w:type="dxa"/>
            <w:shd w:val="clear" w:color="auto" w:fill="D9D9D9" w:themeFill="background1" w:themeFillShade="D9"/>
            <w:tcMar/>
          </w:tcPr>
          <w:p w:rsidR="00E51703" w:rsidRDefault="00E51703" w14:paraId="0FB78278" w14:textId="77777777">
            <w:pPr>
              <w:rPr>
                <w:b/>
              </w:rPr>
            </w:pPr>
          </w:p>
        </w:tc>
        <w:tc>
          <w:tcPr>
            <w:tcW w:w="9725" w:type="dxa"/>
            <w:gridSpan w:val="4"/>
            <w:shd w:val="clear" w:color="auto" w:fill="D9D9D9" w:themeFill="background1" w:themeFillShade="D9"/>
            <w:tcMar/>
          </w:tcPr>
          <w:p w:rsidR="00E51703" w:rsidP="752E0385" w:rsidRDefault="00E51703" w14:paraId="0A28FC62" w14:textId="3443ED1C">
            <w:pPr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>ACTIVITY 2:</w:t>
            </w:r>
          </w:p>
        </w:tc>
      </w:tr>
      <w:tr w:rsidR="00A5351E" w:rsidTr="752E0385" w14:paraId="1FC39945" w14:textId="77777777">
        <w:trPr>
          <w:trHeight w:val="1921"/>
        </w:trPr>
        <w:tc>
          <w:tcPr>
            <w:tcW w:w="1065" w:type="dxa"/>
            <w:tcMar/>
          </w:tcPr>
          <w:p w:rsidR="00E54BD7" w:rsidP="00E54BD7" w:rsidRDefault="00E54BD7" w14:paraId="0562CB0E" w14:textId="791DA0AE"/>
        </w:tc>
        <w:tc>
          <w:tcPr>
            <w:tcW w:w="1650" w:type="dxa"/>
            <w:tcMar/>
          </w:tcPr>
          <w:p w:rsidR="00BC1547" w:rsidP="752E0385" w:rsidRDefault="00BC1547" w14:paraId="2511DCA3" w14:textId="4E0771E2">
            <w:pPr>
              <w:rPr>
                <w:b w:val="1"/>
                <w:bCs w:val="1"/>
              </w:rPr>
            </w:pPr>
            <w:r w:rsidR="63A4A07D">
              <w:rPr/>
              <w:t xml:space="preserve">Concept of </w:t>
            </w:r>
            <w:r w:rsidRPr="752E0385" w:rsidR="63A4A07D">
              <w:rPr>
                <w:b w:val="1"/>
                <w:bCs w:val="1"/>
              </w:rPr>
              <w:t xml:space="preserve">Permissions (Symbolic, Octal) </w:t>
            </w:r>
            <w:r w:rsidR="63A4A07D">
              <w:rPr>
                <w:b w:val="0"/>
                <w:bCs w:val="0"/>
              </w:rPr>
              <w:t xml:space="preserve">with respect to </w:t>
            </w:r>
            <w:r w:rsidRPr="752E0385" w:rsidR="63A4A07D">
              <w:rPr>
                <w:b w:val="1"/>
                <w:bCs w:val="1"/>
              </w:rPr>
              <w:t>Directories</w:t>
            </w:r>
          </w:p>
          <w:p w:rsidR="00BC1547" w:rsidP="752E0385" w:rsidRDefault="00BC1547" w14:paraId="34CE0A41" w14:textId="454EA2C3">
            <w:pPr>
              <w:pStyle w:val="Normal"/>
            </w:pPr>
          </w:p>
        </w:tc>
        <w:tc>
          <w:tcPr>
            <w:tcW w:w="6510" w:type="dxa"/>
            <w:tcMar/>
          </w:tcPr>
          <w:p w:rsidR="009B68ED" w:rsidP="752E0385" w:rsidRDefault="009B68ED" w14:paraId="10754686" w14:textId="66E725C0">
            <w:pPr>
              <w:pStyle w:val="Normal"/>
              <w:spacing w:after="0" w:line="240" w:lineRule="auto"/>
              <w:rPr>
                <w:b w:val="1"/>
                <w:bCs w:val="1"/>
                <w:lang w:val="en-IN"/>
              </w:rPr>
            </w:pPr>
            <w:r w:rsidRPr="752E0385" w:rsidR="63A4A07D">
              <w:rPr>
                <w:b w:val="1"/>
                <w:bCs w:val="1"/>
                <w:lang w:val="en-IN"/>
              </w:rPr>
              <w:t xml:space="preserve">Q1. </w:t>
            </w:r>
            <w:r w:rsidRPr="752E0385" w:rsidR="63A4A07D">
              <w:rPr>
                <w:b w:val="0"/>
                <w:bCs w:val="0"/>
                <w:lang w:val="en-IN"/>
              </w:rPr>
              <w:t>Create a directory named '</w:t>
            </w:r>
            <w:r w:rsidRPr="752E0385" w:rsidR="63A4A07D">
              <w:rPr>
                <w:b w:val="0"/>
                <w:bCs w:val="0"/>
                <w:lang w:val="en-IN"/>
              </w:rPr>
              <w:t>IWill</w:t>
            </w:r>
            <w:r w:rsidRPr="752E0385" w:rsidR="63A4A07D">
              <w:rPr>
                <w:b w:val="0"/>
                <w:bCs w:val="0"/>
                <w:lang w:val="en-IN"/>
              </w:rPr>
              <w:t>' in home directory and view the permissions on it.</w:t>
            </w:r>
          </w:p>
          <w:p w:rsidR="009B68ED" w:rsidP="752E0385" w:rsidRDefault="009B68ED" w14:paraId="0D03E9DA" w14:textId="6D3310C6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</w:p>
          <w:p w:rsidR="009B68ED" w:rsidP="752E0385" w:rsidRDefault="009B68ED" w14:paraId="2D8FDDDC" w14:textId="6619C805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  <w:r w:rsidR="63A4A07D">
              <w:drawing>
                <wp:inline wp14:editId="591DB6EA" wp14:anchorId="6A193C43">
                  <wp:extent cx="3990975" cy="447675"/>
                  <wp:effectExtent l="0" t="0" r="0" b="0"/>
                  <wp:docPr id="361601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ac2e9baccd04a9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69DFF33D" w14:textId="253B2CCD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  <w:r w:rsidRPr="752E0385" w:rsidR="63A4A07D">
              <w:rPr>
                <w:b w:val="1"/>
                <w:bCs w:val="1"/>
                <w:lang w:val="en-IN"/>
              </w:rPr>
              <w:t xml:space="preserve">Q2. </w:t>
            </w:r>
            <w:r w:rsidRPr="752E0385" w:rsidR="63A4A07D">
              <w:rPr>
                <w:b w:val="0"/>
                <w:bCs w:val="0"/>
                <w:lang w:val="en-IN"/>
              </w:rPr>
              <w:t>Create three files named 'Patience', 'Persistence' and 'Perseverance' in the '</w:t>
            </w:r>
            <w:r w:rsidRPr="752E0385" w:rsidR="63A4A07D">
              <w:rPr>
                <w:b w:val="0"/>
                <w:bCs w:val="0"/>
                <w:lang w:val="en-IN"/>
              </w:rPr>
              <w:t>IWill</w:t>
            </w:r>
            <w:r w:rsidRPr="752E0385" w:rsidR="63A4A07D">
              <w:rPr>
                <w:b w:val="0"/>
                <w:bCs w:val="0"/>
                <w:lang w:val="en-IN"/>
              </w:rPr>
              <w:t>' directory.</w:t>
            </w:r>
          </w:p>
          <w:p w:rsidR="009B68ED" w:rsidP="752E0385" w:rsidRDefault="009B68ED" w14:paraId="11F396F0" w14:textId="39F327F1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</w:p>
          <w:p w:rsidR="009B68ED" w:rsidP="752E0385" w:rsidRDefault="009B68ED" w14:paraId="537E5333" w14:textId="6CA11B65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  <w:r w:rsidR="63A4A07D">
              <w:drawing>
                <wp:inline wp14:editId="23599E9F" wp14:anchorId="12C37922">
                  <wp:extent cx="3990975" cy="85725"/>
                  <wp:effectExtent l="0" t="0" r="0" b="0"/>
                  <wp:docPr id="1738547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5b59bc2c3845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35F0ECAD" w14:textId="2F1AB54F">
            <w:pPr>
              <w:pStyle w:val="Normal"/>
              <w:spacing w:after="0" w:line="240" w:lineRule="auto"/>
              <w:rPr>
                <w:b w:val="1"/>
                <w:bCs w:val="1"/>
                <w:lang w:val="en-IN"/>
              </w:rPr>
            </w:pPr>
            <w:r w:rsidRPr="752E0385" w:rsidR="63A4A07D">
              <w:rPr>
                <w:b w:val="1"/>
                <w:bCs w:val="1"/>
                <w:lang w:val="en-IN"/>
              </w:rPr>
              <w:t xml:space="preserve">Q3. </w:t>
            </w:r>
            <w:r w:rsidRPr="752E0385" w:rsidR="63A4A07D">
              <w:rPr>
                <w:b w:val="0"/>
                <w:bCs w:val="0"/>
                <w:lang w:val="en-IN"/>
              </w:rPr>
              <w:t>Set permission for all (user, group, others) to read and execute only using octal notation.</w:t>
            </w:r>
          </w:p>
          <w:p w:rsidR="009B68ED" w:rsidP="752E0385" w:rsidRDefault="009B68ED" w14:paraId="0F6137AD" w14:textId="5D544BBC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</w:p>
          <w:p w:rsidR="009B68ED" w:rsidP="752E0385" w:rsidRDefault="009B68ED" w14:paraId="4AF8ED5A" w14:textId="40300DF8">
            <w:pPr>
              <w:pStyle w:val="Normal"/>
              <w:spacing w:after="0" w:line="240" w:lineRule="auto"/>
              <w:rPr>
                <w:b w:val="0"/>
                <w:bCs w:val="0"/>
                <w:lang w:val="en-IN"/>
              </w:rPr>
            </w:pPr>
            <w:r w:rsidR="63A4A07D">
              <w:drawing>
                <wp:inline wp14:editId="32DBD100" wp14:anchorId="5E171EAE">
                  <wp:extent cx="3990975" cy="457200"/>
                  <wp:effectExtent l="0" t="0" r="0" b="0"/>
                  <wp:docPr id="7800578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91b186638644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24E330E5" w14:textId="74ACF0E3">
            <w:pPr>
              <w:pStyle w:val="Normal"/>
              <w:spacing w:after="0" w:line="240" w:lineRule="auto"/>
              <w:rPr>
                <w:b w:val="1"/>
                <w:bCs w:val="1"/>
                <w:lang w:val="en-IN"/>
              </w:rPr>
            </w:pPr>
            <w:r w:rsidRPr="752E0385" w:rsidR="63A4A07D">
              <w:rPr>
                <w:b w:val="1"/>
                <w:bCs w:val="1"/>
                <w:lang w:val="en-IN"/>
              </w:rPr>
              <w:t xml:space="preserve">Q4. </w:t>
            </w:r>
            <w:r w:rsidRPr="752E0385" w:rsidR="63A4A07D">
              <w:rPr>
                <w:b w:val="0"/>
                <w:bCs w:val="0"/>
                <w:lang w:val="en-IN"/>
              </w:rPr>
              <w:t>Try to view the contents of the '</w:t>
            </w:r>
            <w:r w:rsidRPr="752E0385" w:rsidR="63A4A07D">
              <w:rPr>
                <w:b w:val="0"/>
                <w:bCs w:val="0"/>
                <w:lang w:val="en-IN"/>
              </w:rPr>
              <w:t>IWill</w:t>
            </w:r>
            <w:r w:rsidRPr="752E0385" w:rsidR="63A4A07D">
              <w:rPr>
                <w:b w:val="0"/>
                <w:bCs w:val="0"/>
                <w:lang w:val="en-IN"/>
              </w:rPr>
              <w:t>' directory.</w:t>
            </w:r>
          </w:p>
          <w:p w:rsidR="009B68ED" w:rsidP="752E0385" w:rsidRDefault="009B68ED" w14:paraId="4FC3FF05" w14:textId="6CE30684">
            <w:pPr>
              <w:pStyle w:val="Normal"/>
            </w:pPr>
            <w:r w:rsidR="63A4A07D">
              <w:drawing>
                <wp:inline wp14:editId="110EA8A8" wp14:anchorId="07A7F0B8">
                  <wp:extent cx="3990975" cy="695325"/>
                  <wp:effectExtent l="0" t="0" r="0" b="0"/>
                  <wp:docPr id="1106174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b54ef24aea4f9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2CAF2E6E" w14:textId="5079B18A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Q5. </w:t>
            </w:r>
            <w:r w:rsidR="63A4A07D">
              <w:rPr>
                <w:b w:val="0"/>
                <w:bCs w:val="0"/>
              </w:rPr>
              <w:t>Try to create a file with a name of your choice in '</w:t>
            </w:r>
            <w:r w:rsidR="63A4A07D">
              <w:rPr>
                <w:b w:val="0"/>
                <w:bCs w:val="0"/>
              </w:rPr>
              <w:t>IWill</w:t>
            </w:r>
            <w:r w:rsidR="63A4A07D">
              <w:rPr>
                <w:b w:val="0"/>
                <w:bCs w:val="0"/>
              </w:rPr>
              <w:t>' directory.</w:t>
            </w:r>
          </w:p>
          <w:p w:rsidR="009B68ED" w:rsidP="752E0385" w:rsidRDefault="009B68ED" w14:paraId="45495796" w14:textId="725CB97C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Q6. </w:t>
            </w:r>
            <w:r w:rsidR="63A4A07D">
              <w:rPr>
                <w:b w:val="0"/>
                <w:bCs w:val="0"/>
              </w:rPr>
              <w:t>Try to rename the file 'Patience' to the name of your choice.</w:t>
            </w:r>
          </w:p>
          <w:p w:rsidR="009B68ED" w:rsidP="752E0385" w:rsidRDefault="009B68ED" w14:paraId="5A0CE9C2" w14:textId="17D87F02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Q7. </w:t>
            </w:r>
            <w:r w:rsidR="63A4A07D">
              <w:rPr>
                <w:b w:val="0"/>
                <w:bCs w:val="0"/>
              </w:rPr>
              <w:t xml:space="preserve">Try to </w:t>
            </w:r>
            <w:r w:rsidR="63A4A07D">
              <w:rPr>
                <w:b w:val="0"/>
                <w:bCs w:val="0"/>
              </w:rPr>
              <w:t>delete</w:t>
            </w:r>
            <w:r w:rsidR="63A4A07D">
              <w:rPr>
                <w:b w:val="0"/>
                <w:bCs w:val="0"/>
              </w:rPr>
              <w:t xml:space="preserve"> any of the files within the '</w:t>
            </w:r>
            <w:r w:rsidR="63A4A07D">
              <w:rPr>
                <w:b w:val="0"/>
                <w:bCs w:val="0"/>
              </w:rPr>
              <w:t>IWill</w:t>
            </w:r>
            <w:r w:rsidR="63A4A07D">
              <w:rPr>
                <w:b w:val="0"/>
                <w:bCs w:val="0"/>
              </w:rPr>
              <w:t>' directory.</w:t>
            </w:r>
          </w:p>
          <w:p w:rsidR="009B68ED" w:rsidP="752E0385" w:rsidRDefault="009B68ED" w14:paraId="2F1B27B3" w14:textId="4C7CF505">
            <w:pPr>
              <w:pStyle w:val="Normal"/>
              <w:rPr>
                <w:b w:val="0"/>
                <w:bCs w:val="0"/>
              </w:rPr>
            </w:pPr>
            <w:r w:rsidR="63A4A07D">
              <w:rPr>
                <w:b w:val="0"/>
                <w:bCs w:val="0"/>
              </w:rPr>
              <w:t xml:space="preserve">You </w:t>
            </w:r>
            <w:r w:rsidR="63A4A07D">
              <w:rPr>
                <w:b w:val="0"/>
                <w:bCs w:val="0"/>
              </w:rPr>
              <w:t>can't</w:t>
            </w:r>
            <w:r w:rsidR="63A4A07D">
              <w:rPr>
                <w:b w:val="0"/>
                <w:bCs w:val="0"/>
              </w:rPr>
              <w:t xml:space="preserve"> remove or change the 3Ps from your life !!!</w:t>
            </w:r>
          </w:p>
          <w:p w:rsidR="009B68ED" w:rsidP="752E0385" w:rsidRDefault="009B68ED" w14:paraId="330B8382" w14:textId="28E11366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Q8. </w:t>
            </w:r>
            <w:r w:rsidR="63A4A07D">
              <w:rPr>
                <w:b w:val="0"/>
                <w:bCs w:val="0"/>
              </w:rPr>
              <w:t xml:space="preserve">Give everyone </w:t>
            </w:r>
            <w:r w:rsidR="63A4A07D">
              <w:rPr>
                <w:b w:val="0"/>
                <w:bCs w:val="0"/>
              </w:rPr>
              <w:t>the permission</w:t>
            </w:r>
            <w:r w:rsidR="63A4A07D">
              <w:rPr>
                <w:b w:val="0"/>
                <w:bCs w:val="0"/>
              </w:rPr>
              <w:t xml:space="preserve"> to only read the '</w:t>
            </w:r>
            <w:r w:rsidR="63A4A07D">
              <w:rPr>
                <w:b w:val="0"/>
                <w:bCs w:val="0"/>
              </w:rPr>
              <w:t>IWill</w:t>
            </w:r>
            <w:r w:rsidR="63A4A07D">
              <w:rPr>
                <w:b w:val="0"/>
                <w:bCs w:val="0"/>
              </w:rPr>
              <w:t>' directory.</w:t>
            </w:r>
          </w:p>
          <w:p w:rsidR="009B68ED" w:rsidP="752E0385" w:rsidRDefault="009B68ED" w14:paraId="60E7401D" w14:textId="7B58F2BA">
            <w:pPr>
              <w:pStyle w:val="Normal"/>
              <w:rPr>
                <w:b w:val="0"/>
                <w:bCs w:val="0"/>
              </w:rPr>
            </w:pPr>
            <w:r w:rsidR="63A4A07D">
              <w:drawing>
                <wp:inline wp14:editId="6A5936A2" wp14:anchorId="6F99B01E">
                  <wp:extent cx="3990975" cy="466725"/>
                  <wp:effectExtent l="0" t="0" r="0" b="0"/>
                  <wp:docPr id="6482711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72d3ada185428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0E0569E6" w14:textId="2F935A52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Q9. </w:t>
            </w:r>
            <w:r w:rsidR="63A4A07D">
              <w:rPr>
                <w:b w:val="0"/>
                <w:bCs w:val="0"/>
              </w:rPr>
              <w:t>Try to view the contents of the '</w:t>
            </w:r>
            <w:r w:rsidR="63A4A07D">
              <w:rPr>
                <w:b w:val="0"/>
                <w:bCs w:val="0"/>
              </w:rPr>
              <w:t>IWill</w:t>
            </w:r>
            <w:r w:rsidR="63A4A07D">
              <w:rPr>
                <w:b w:val="0"/>
                <w:bCs w:val="0"/>
              </w:rPr>
              <w:t>' directory along with all the details.</w:t>
            </w:r>
          </w:p>
          <w:p w:rsidR="009B68ED" w:rsidP="752E0385" w:rsidRDefault="009B68ED" w14:paraId="41540B2E" w14:textId="4D05E2BB">
            <w:pPr>
              <w:pStyle w:val="Normal"/>
              <w:rPr>
                <w:b w:val="0"/>
                <w:bCs w:val="0"/>
              </w:rPr>
            </w:pPr>
            <w:r w:rsidR="63A4A07D">
              <w:drawing>
                <wp:inline wp14:editId="4B661354" wp14:anchorId="71528B86">
                  <wp:extent cx="3990975" cy="1143000"/>
                  <wp:effectExtent l="0" t="0" r="0" b="0"/>
                  <wp:docPr id="17299234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5966e2807ce4d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6FFBE34C" w14:textId="52FE6C6C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Q10. </w:t>
            </w:r>
            <w:r w:rsidR="63A4A07D">
              <w:rPr>
                <w:b w:val="0"/>
                <w:bCs w:val="0"/>
              </w:rPr>
              <w:t>Try to view the contents of the 'Patience' file using the 'cat' command.</w:t>
            </w:r>
          </w:p>
          <w:p w:rsidR="009B68ED" w:rsidP="752E0385" w:rsidRDefault="009B68ED" w14:paraId="1EDFD733" w14:textId="5D66B16B">
            <w:pPr>
              <w:pStyle w:val="Normal"/>
              <w:rPr>
                <w:b w:val="0"/>
                <w:bCs w:val="0"/>
              </w:rPr>
            </w:pPr>
            <w:r w:rsidR="63A4A07D">
              <w:drawing>
                <wp:inline wp14:editId="5443F494" wp14:anchorId="14C2E041">
                  <wp:extent cx="3990975" cy="314325"/>
                  <wp:effectExtent l="0" t="0" r="0" b="0"/>
                  <wp:docPr id="3382027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9010fa0f784ee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1354561D" w14:textId="697D5A1E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Q11. </w:t>
            </w:r>
            <w:r w:rsidR="63A4A07D">
              <w:rPr>
                <w:b w:val="0"/>
                <w:bCs w:val="0"/>
              </w:rPr>
              <w:t xml:space="preserve">Give everyone </w:t>
            </w:r>
            <w:r w:rsidR="63A4A07D">
              <w:rPr>
                <w:b w:val="0"/>
                <w:bCs w:val="0"/>
              </w:rPr>
              <w:t>the permission</w:t>
            </w:r>
            <w:r w:rsidR="63A4A07D">
              <w:rPr>
                <w:b w:val="0"/>
                <w:bCs w:val="0"/>
              </w:rPr>
              <w:t xml:space="preserve"> to only execute the '</w:t>
            </w:r>
            <w:r w:rsidR="63A4A07D">
              <w:rPr>
                <w:b w:val="0"/>
                <w:bCs w:val="0"/>
              </w:rPr>
              <w:t>IWill</w:t>
            </w:r>
            <w:r w:rsidR="63A4A07D">
              <w:rPr>
                <w:b w:val="0"/>
                <w:bCs w:val="0"/>
              </w:rPr>
              <w:t>' directory.</w:t>
            </w:r>
          </w:p>
          <w:p w:rsidR="009B68ED" w:rsidP="752E0385" w:rsidRDefault="009B68ED" w14:paraId="1B562110" w14:textId="32EB329A">
            <w:pPr>
              <w:pStyle w:val="Normal"/>
              <w:rPr>
                <w:b w:val="0"/>
                <w:bCs w:val="0"/>
              </w:rPr>
            </w:pPr>
            <w:r w:rsidR="63A4A07D">
              <w:drawing>
                <wp:inline wp14:editId="1FAC0FA4" wp14:anchorId="71CADB60">
                  <wp:extent cx="3990975" cy="428625"/>
                  <wp:effectExtent l="0" t="0" r="0" b="0"/>
                  <wp:docPr id="2226119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783ca42f8c43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65F02E65" w14:textId="6AD5B16A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Q12. </w:t>
            </w:r>
            <w:r w:rsidR="63A4A07D">
              <w:rPr>
                <w:b w:val="0"/>
                <w:bCs w:val="0"/>
              </w:rPr>
              <w:t>Try to view the contents of the '</w:t>
            </w:r>
            <w:r w:rsidR="63A4A07D">
              <w:rPr>
                <w:b w:val="0"/>
                <w:bCs w:val="0"/>
              </w:rPr>
              <w:t>IWill</w:t>
            </w:r>
            <w:r w:rsidR="63A4A07D">
              <w:rPr>
                <w:b w:val="0"/>
                <w:bCs w:val="0"/>
              </w:rPr>
              <w:t>' directory.</w:t>
            </w:r>
          </w:p>
          <w:p w:rsidR="009B68ED" w:rsidP="752E0385" w:rsidRDefault="009B68ED" w14:paraId="11E71B7B" w14:textId="5EEE329F">
            <w:pPr>
              <w:pStyle w:val="Normal"/>
              <w:rPr>
                <w:b w:val="1"/>
                <w:bCs w:val="1"/>
              </w:rPr>
            </w:pPr>
            <w:r w:rsidR="63A4A07D">
              <w:drawing>
                <wp:inline wp14:editId="64E7155E" wp14:anchorId="530DA087">
                  <wp:extent cx="3990975" cy="285750"/>
                  <wp:effectExtent l="0" t="0" r="0" b="0"/>
                  <wp:docPr id="11202066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12863c0f994d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68ED" w:rsidP="752E0385" w:rsidRDefault="009B68ED" w14:paraId="4D6D6D5D" w14:textId="384B25C5">
            <w:pPr>
              <w:pStyle w:val="Normal"/>
              <w:rPr>
                <w:b w:val="1"/>
                <w:bCs w:val="1"/>
              </w:rPr>
            </w:pPr>
            <w:r w:rsidRPr="752E0385" w:rsidR="63A4A07D">
              <w:rPr>
                <w:b w:val="1"/>
                <w:bCs w:val="1"/>
              </w:rPr>
              <w:t xml:space="preserve">Q13. </w:t>
            </w:r>
            <w:r w:rsidR="63A4A07D">
              <w:rPr>
                <w:b w:val="0"/>
                <w:bCs w:val="0"/>
              </w:rPr>
              <w:t>Try to view the permissions (details) of the 'Persistence' file.</w:t>
            </w:r>
          </w:p>
          <w:p w:rsidR="009B68ED" w:rsidP="752E0385" w:rsidRDefault="009B68ED" w14:paraId="62EBF3C5" w14:textId="67EF24A2">
            <w:pPr>
              <w:pStyle w:val="Normal"/>
              <w:rPr>
                <w:b w:val="0"/>
                <w:bCs w:val="0"/>
              </w:rPr>
            </w:pPr>
            <w:r w:rsidR="63A4A07D">
              <w:drawing>
                <wp:inline wp14:editId="141EB895" wp14:anchorId="0B8AE5D1">
                  <wp:extent cx="3990975" cy="285750"/>
                  <wp:effectExtent l="0" t="0" r="0" b="0"/>
                  <wp:docPr id="16396439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a40cab4d69412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5" w:type="dxa"/>
            <w:gridSpan w:val="2"/>
            <w:tcMar/>
          </w:tcPr>
          <w:p w:rsidR="00E54BD7" w:rsidP="00E54BD7" w:rsidRDefault="00E54BD7" w14:paraId="6D98A12B" w14:textId="1AA330C8"/>
        </w:tc>
      </w:tr>
      <w:tr w:rsidR="00A5351E" w:rsidTr="752E0385" w14:paraId="6A94897A" w14:textId="77777777">
        <w:trPr>
          <w:trHeight w:val="283"/>
        </w:trPr>
        <w:tc>
          <w:tcPr>
            <w:tcW w:w="1065" w:type="dxa"/>
            <w:shd w:val="clear" w:color="auto" w:fill="D9D9D9" w:themeFill="background1" w:themeFillShade="D9"/>
            <w:tcMar/>
          </w:tcPr>
          <w:p w:rsidR="00E54BD7" w:rsidP="00E54BD7" w:rsidRDefault="00E54BD7" w14:paraId="2946DB82" w14:textId="77777777">
            <w:pPr>
              <w:rPr>
                <w:b/>
              </w:rPr>
            </w:pPr>
          </w:p>
        </w:tc>
        <w:tc>
          <w:tcPr>
            <w:tcW w:w="9725" w:type="dxa"/>
            <w:gridSpan w:val="4"/>
            <w:shd w:val="clear" w:color="auto" w:fill="D9D9D9" w:themeFill="background1" w:themeFillShade="D9"/>
            <w:tcMar/>
          </w:tcPr>
          <w:p w:rsidR="00E54BD7" w:rsidP="00E54BD7" w:rsidRDefault="00E54BD7" w14:paraId="72149502" w14:textId="77777777">
            <w:r>
              <w:rPr>
                <w:b/>
              </w:rPr>
              <w:t>ACTIVITY 3:</w:t>
            </w:r>
          </w:p>
        </w:tc>
      </w:tr>
      <w:tr w:rsidR="00A5351E" w:rsidTr="752E0385" w14:paraId="5997CC1D" w14:textId="77777777">
        <w:trPr>
          <w:trHeight w:val="1773"/>
        </w:trPr>
        <w:tc>
          <w:tcPr>
            <w:tcW w:w="1065" w:type="dxa"/>
            <w:tcMar/>
          </w:tcPr>
          <w:p w:rsidRPr="00FD5B52" w:rsidR="00E54BD7" w:rsidP="00E54BD7" w:rsidRDefault="00E54BD7" w14:paraId="110FFD37" w14:textId="6704ABC3">
            <w:pPr>
              <w:rPr>
                <w:b/>
              </w:rPr>
            </w:pPr>
          </w:p>
        </w:tc>
        <w:tc>
          <w:tcPr>
            <w:tcW w:w="1650" w:type="dxa"/>
            <w:tcMar/>
          </w:tcPr>
          <w:p w:rsidRPr="00E54BD7" w:rsidR="00E54BD7" w:rsidP="00E54BD7" w:rsidRDefault="00E54BD7" w14:paraId="6B699379" w14:textId="107D0A89">
            <w:pPr/>
            <w:r w:rsidR="6E5335B5">
              <w:rPr/>
              <w:t xml:space="preserve">Revising </w:t>
            </w:r>
            <w:r w:rsidRPr="752E0385" w:rsidR="6E5335B5">
              <w:rPr>
                <w:b w:val="1"/>
                <w:bCs w:val="1"/>
              </w:rPr>
              <w:t>Permissions</w:t>
            </w:r>
          </w:p>
        </w:tc>
        <w:tc>
          <w:tcPr>
            <w:tcW w:w="6510" w:type="dxa"/>
            <w:tcMar/>
          </w:tcPr>
          <w:p w:rsidR="6A68FCB9" w:rsidP="752E0385" w:rsidRDefault="6A68FCB9" w14:paraId="09735FE7" w14:textId="1931E14F">
            <w:pPr>
              <w:pStyle w:val="Normal"/>
              <w:rPr>
                <w:b w:val="1"/>
                <w:bCs w:val="1"/>
              </w:rPr>
            </w:pPr>
            <w:r w:rsidRPr="752E0385" w:rsidR="6E5335B5">
              <w:rPr>
                <w:b w:val="1"/>
                <w:bCs w:val="1"/>
              </w:rPr>
              <w:t xml:space="preserve">Q1. </w:t>
            </w:r>
            <w:r w:rsidR="6E5335B5">
              <w:rPr>
                <w:b w:val="0"/>
                <w:bCs w:val="0"/>
              </w:rPr>
              <w:t>User(</w:t>
            </w:r>
            <w:r w:rsidR="6E5335B5">
              <w:rPr>
                <w:b w:val="0"/>
                <w:bCs w:val="0"/>
              </w:rPr>
              <w:t>r,w</w:t>
            </w:r>
            <w:r w:rsidR="6E5335B5">
              <w:rPr>
                <w:b w:val="0"/>
                <w:bCs w:val="0"/>
              </w:rPr>
              <w:t xml:space="preserve">) Group(w) </w:t>
            </w:r>
            <w:r w:rsidR="6E5335B5">
              <w:rPr>
                <w:b w:val="0"/>
                <w:bCs w:val="0"/>
              </w:rPr>
              <w:t>Others (</w:t>
            </w:r>
            <w:r w:rsidR="6E5335B5">
              <w:rPr>
                <w:b w:val="0"/>
                <w:bCs w:val="0"/>
              </w:rPr>
              <w:t>None)</w:t>
            </w:r>
          </w:p>
          <w:p w:rsidR="6E5335B5" w:rsidP="752E0385" w:rsidRDefault="6E5335B5" w14:paraId="47C0F41B" w14:textId="445D0DC2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1. </w:t>
            </w:r>
            <w:r w:rsidR="6E5335B5">
              <w:rPr>
                <w:b w:val="0"/>
                <w:bCs w:val="0"/>
              </w:rPr>
              <w:t>chmod</w:t>
            </w:r>
            <w:r w:rsidR="6E5335B5">
              <w:rPr>
                <w:b w:val="0"/>
                <w:bCs w:val="0"/>
              </w:rPr>
              <w:t xml:space="preserve"> 0612</w:t>
            </w:r>
          </w:p>
          <w:p w:rsidR="6E5335B5" w:rsidP="752E0385" w:rsidRDefault="6E5335B5" w14:paraId="63CE2CA8" w14:textId="1F12AC0F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2. </w:t>
            </w:r>
            <w:r w:rsidR="6E5335B5">
              <w:rPr>
                <w:b w:val="0"/>
                <w:bCs w:val="0"/>
              </w:rPr>
              <w:t>chmod</w:t>
            </w:r>
            <w:r w:rsidR="6E5335B5">
              <w:rPr>
                <w:b w:val="0"/>
                <w:bCs w:val="0"/>
              </w:rPr>
              <w:t xml:space="preserve"> 0620</w:t>
            </w:r>
          </w:p>
          <w:p w:rsidR="6E5335B5" w:rsidP="752E0385" w:rsidRDefault="6E5335B5" w14:paraId="47547AFB" w14:textId="2137C32B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3. </w:t>
            </w:r>
            <w:r w:rsidR="6E5335B5">
              <w:rPr>
                <w:b w:val="0"/>
                <w:bCs w:val="0"/>
              </w:rPr>
              <w:t>chmod</w:t>
            </w:r>
            <w:r w:rsidR="6E5335B5">
              <w:rPr>
                <w:b w:val="0"/>
                <w:bCs w:val="0"/>
              </w:rPr>
              <w:t xml:space="preserve"> 0621</w:t>
            </w:r>
          </w:p>
          <w:p w:rsidR="6E5335B5" w:rsidP="752E0385" w:rsidRDefault="6E5335B5" w14:paraId="7DA5952F" w14:textId="1410BFD8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4. </w:t>
            </w:r>
            <w:r w:rsidR="6E5335B5">
              <w:rPr>
                <w:b w:val="0"/>
                <w:bCs w:val="0"/>
              </w:rPr>
              <w:t>chmod</w:t>
            </w:r>
            <w:r w:rsidR="6E5335B5">
              <w:rPr>
                <w:b w:val="0"/>
                <w:bCs w:val="0"/>
              </w:rPr>
              <w:t xml:space="preserve"> 0602</w:t>
            </w:r>
          </w:p>
          <w:p w:rsidR="752E0385" w:rsidP="752E0385" w:rsidRDefault="752E0385" w14:paraId="4468AD7E" w14:textId="5BCB92A1">
            <w:pPr>
              <w:pStyle w:val="Normal"/>
              <w:rPr>
                <w:b w:val="0"/>
                <w:bCs w:val="0"/>
              </w:rPr>
            </w:pPr>
          </w:p>
          <w:p w:rsidR="6E5335B5" w:rsidP="752E0385" w:rsidRDefault="6E5335B5" w14:paraId="20E62C91" w14:textId="0936E985">
            <w:pPr>
              <w:pStyle w:val="Normal"/>
              <w:rPr>
                <w:b w:val="1"/>
                <w:bCs w:val="1"/>
              </w:rPr>
            </w:pPr>
            <w:r w:rsidRPr="752E0385" w:rsidR="6E5335B5">
              <w:rPr>
                <w:b w:val="1"/>
                <w:bCs w:val="1"/>
              </w:rPr>
              <w:t xml:space="preserve">Q2. </w:t>
            </w:r>
            <w:r w:rsidR="6E5335B5">
              <w:rPr>
                <w:b w:val="0"/>
                <w:bCs w:val="0"/>
              </w:rPr>
              <w:t>U</w:t>
            </w:r>
            <w:r w:rsidR="6E5335B5">
              <w:rPr>
                <w:b w:val="0"/>
                <w:bCs w:val="0"/>
              </w:rPr>
              <w:t xml:space="preserve">ser(r--), Group(r--), Others(r--). Give </w:t>
            </w:r>
            <w:r w:rsidR="6E5335B5">
              <w:rPr>
                <w:b w:val="0"/>
                <w:bCs w:val="0"/>
              </w:rPr>
              <w:t>user  the</w:t>
            </w:r>
            <w:r w:rsidR="6E5335B5">
              <w:rPr>
                <w:b w:val="0"/>
                <w:bCs w:val="0"/>
              </w:rPr>
              <w:t xml:space="preserve"> permission to write and others only the </w:t>
            </w:r>
            <w:r w:rsidR="6E5335B5">
              <w:rPr>
                <w:b w:val="0"/>
                <w:bCs w:val="0"/>
              </w:rPr>
              <w:t>execute</w:t>
            </w:r>
            <w:r w:rsidR="6E5335B5">
              <w:rPr>
                <w:b w:val="0"/>
                <w:bCs w:val="0"/>
              </w:rPr>
              <w:t xml:space="preserve"> permission.</w:t>
            </w:r>
          </w:p>
          <w:p w:rsidR="6E5335B5" w:rsidP="752E0385" w:rsidRDefault="6E5335B5" w14:paraId="37CF51A5" w14:textId="1D329598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>1. chmod u=w,o=x</w:t>
            </w:r>
          </w:p>
          <w:p w:rsidR="6E5335B5" w:rsidP="752E0385" w:rsidRDefault="6E5335B5" w14:paraId="0FE2C712" w14:textId="27C2A5F7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2. </w:t>
            </w:r>
            <w:r w:rsidR="6E5335B5">
              <w:rPr>
                <w:b w:val="0"/>
                <w:bCs w:val="0"/>
              </w:rPr>
              <w:t>chmod</w:t>
            </w:r>
            <w:r w:rsidR="6E5335B5">
              <w:rPr>
                <w:b w:val="0"/>
                <w:bCs w:val="0"/>
              </w:rPr>
              <w:t xml:space="preserve"> u=</w:t>
            </w:r>
            <w:r w:rsidR="6E5335B5">
              <w:rPr>
                <w:b w:val="0"/>
                <w:bCs w:val="0"/>
              </w:rPr>
              <w:t>rw,o+x</w:t>
            </w:r>
          </w:p>
          <w:p w:rsidR="6E5335B5" w:rsidP="752E0385" w:rsidRDefault="6E5335B5" w14:paraId="53E256D8" w14:textId="090AE930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3. </w:t>
            </w:r>
            <w:r w:rsidR="6E5335B5">
              <w:rPr>
                <w:b w:val="0"/>
                <w:bCs w:val="0"/>
              </w:rPr>
              <w:t>chmod</w:t>
            </w:r>
            <w:r w:rsidR="6E5335B5">
              <w:rPr>
                <w:b w:val="0"/>
                <w:bCs w:val="0"/>
              </w:rPr>
              <w:t xml:space="preserve"> </w:t>
            </w:r>
            <w:r w:rsidR="6E5335B5">
              <w:rPr>
                <w:b w:val="0"/>
                <w:bCs w:val="0"/>
              </w:rPr>
              <w:t>u+w,o</w:t>
            </w:r>
            <w:r w:rsidR="6E5335B5">
              <w:rPr>
                <w:b w:val="0"/>
                <w:bCs w:val="0"/>
              </w:rPr>
              <w:t>=x</w:t>
            </w:r>
          </w:p>
          <w:p w:rsidR="6E5335B5" w:rsidP="752E0385" w:rsidRDefault="6E5335B5" w14:paraId="2ABBE6EE" w14:textId="74609FC5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4. </w:t>
            </w:r>
            <w:r w:rsidR="6E5335B5">
              <w:rPr>
                <w:b w:val="0"/>
                <w:bCs w:val="0"/>
              </w:rPr>
              <w:t>chmod</w:t>
            </w:r>
            <w:r w:rsidR="6E5335B5">
              <w:rPr>
                <w:b w:val="0"/>
                <w:bCs w:val="0"/>
              </w:rPr>
              <w:t xml:space="preserve"> u+w,o+x</w:t>
            </w:r>
          </w:p>
          <w:p w:rsidR="6E5335B5" w:rsidP="752E0385" w:rsidRDefault="6E5335B5" w14:paraId="12F1F1EE" w14:textId="5F69759E">
            <w:pPr>
              <w:pStyle w:val="Normal"/>
              <w:rPr>
                <w:b w:val="1"/>
                <w:bCs w:val="1"/>
              </w:rPr>
            </w:pPr>
            <w:r w:rsidRPr="752E0385" w:rsidR="6E5335B5">
              <w:rPr>
                <w:b w:val="1"/>
                <w:bCs w:val="1"/>
              </w:rPr>
              <w:t xml:space="preserve">Q3. </w:t>
            </w:r>
            <w:r w:rsidR="6E5335B5">
              <w:rPr>
                <w:b w:val="0"/>
                <w:bCs w:val="0"/>
              </w:rPr>
              <w:t>Every new file or directory created should deny write permission to user, read and write to group.</w:t>
            </w:r>
          </w:p>
          <w:p w:rsidR="6E5335B5" w:rsidP="752E0385" w:rsidRDefault="6E5335B5" w14:paraId="73852960" w14:textId="056E40B2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1. </w:t>
            </w:r>
            <w:r w:rsidR="6E5335B5">
              <w:rPr>
                <w:b w:val="0"/>
                <w:bCs w:val="0"/>
              </w:rPr>
              <w:t>umask</w:t>
            </w:r>
            <w:r w:rsidR="6E5335B5">
              <w:rPr>
                <w:b w:val="0"/>
                <w:bCs w:val="0"/>
              </w:rPr>
              <w:t xml:space="preserve"> 0660</w:t>
            </w:r>
          </w:p>
          <w:p w:rsidR="6E5335B5" w:rsidP="752E0385" w:rsidRDefault="6E5335B5" w14:paraId="2E69477F" w14:textId="702B993D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2. </w:t>
            </w:r>
            <w:r w:rsidR="6E5335B5">
              <w:rPr>
                <w:b w:val="0"/>
                <w:bCs w:val="0"/>
              </w:rPr>
              <w:t>umask</w:t>
            </w:r>
            <w:r w:rsidR="6E5335B5">
              <w:rPr>
                <w:b w:val="0"/>
                <w:bCs w:val="0"/>
              </w:rPr>
              <w:t xml:space="preserve"> 0260</w:t>
            </w:r>
          </w:p>
          <w:p w:rsidR="6E5335B5" w:rsidP="752E0385" w:rsidRDefault="6E5335B5" w14:paraId="0B9EBB8F" w14:textId="0B2313B8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3. </w:t>
            </w:r>
            <w:r w:rsidR="6E5335B5">
              <w:rPr>
                <w:b w:val="0"/>
                <w:bCs w:val="0"/>
              </w:rPr>
              <w:t>umask</w:t>
            </w:r>
            <w:r w:rsidR="6E5335B5">
              <w:rPr>
                <w:b w:val="0"/>
                <w:bCs w:val="0"/>
              </w:rPr>
              <w:t xml:space="preserve"> 0261</w:t>
            </w:r>
          </w:p>
          <w:p w:rsidR="6E5335B5" w:rsidP="752E0385" w:rsidRDefault="6E5335B5" w14:paraId="01DBB09C" w14:textId="29D111C8">
            <w:pPr>
              <w:pStyle w:val="Normal"/>
              <w:rPr>
                <w:b w:val="0"/>
                <w:bCs w:val="0"/>
              </w:rPr>
            </w:pPr>
            <w:r w:rsidR="6E5335B5">
              <w:rPr>
                <w:b w:val="0"/>
                <w:bCs w:val="0"/>
              </w:rPr>
              <w:t xml:space="preserve">4. </w:t>
            </w:r>
            <w:r w:rsidR="6E5335B5">
              <w:rPr>
                <w:b w:val="0"/>
                <w:bCs w:val="0"/>
              </w:rPr>
              <w:t>umask</w:t>
            </w:r>
            <w:r w:rsidR="6E5335B5">
              <w:rPr>
                <w:b w:val="0"/>
                <w:bCs w:val="0"/>
              </w:rPr>
              <w:t xml:space="preserve"> 0266</w:t>
            </w:r>
          </w:p>
          <w:p w:rsidR="6A68FCB9" w:rsidP="6A68FCB9" w:rsidRDefault="6A68FCB9" w14:paraId="7A6AEB6D" w14:textId="7472B052">
            <w:pPr>
              <w:pStyle w:val="Normal"/>
              <w:rPr>
                <w:b w:val="0"/>
                <w:bCs w:val="0"/>
              </w:rPr>
            </w:pPr>
          </w:p>
        </w:tc>
        <w:tc>
          <w:tcPr>
            <w:tcW w:w="1565" w:type="dxa"/>
            <w:gridSpan w:val="2"/>
            <w:tcMar/>
          </w:tcPr>
          <w:p w:rsidR="6A68FCB9" w:rsidRDefault="6A68FCB9" w14:paraId="5C5FABE1" w14:textId="24977A84">
            <w:r w:rsidR="6E5335B5">
              <w:rPr/>
              <w:t>Quiz</w:t>
            </w:r>
          </w:p>
        </w:tc>
      </w:tr>
      <w:tr w:rsidR="00A5351E" w:rsidTr="752E0385" w14:paraId="1BC32E07" w14:textId="77777777">
        <w:trPr>
          <w:trHeight w:val="255"/>
        </w:trPr>
        <w:tc>
          <w:tcPr>
            <w:tcW w:w="1065" w:type="dxa"/>
            <w:shd w:val="clear" w:color="auto" w:fill="D9D9D9" w:themeFill="background1" w:themeFillShade="D9"/>
            <w:tcMar/>
          </w:tcPr>
          <w:p w:rsidRPr="004269F8" w:rsidR="00E54BD7" w:rsidP="00E54BD7" w:rsidRDefault="00E54BD7" w14:paraId="08CE6F91" w14:textId="77777777">
            <w:pPr>
              <w:rPr>
                <w:b/>
              </w:rPr>
            </w:pPr>
          </w:p>
        </w:tc>
        <w:tc>
          <w:tcPr>
            <w:tcW w:w="9725" w:type="dxa"/>
            <w:gridSpan w:val="4"/>
            <w:shd w:val="clear" w:color="auto" w:fill="D9D9D9" w:themeFill="background1" w:themeFillShade="D9"/>
            <w:tcMar/>
          </w:tcPr>
          <w:p w:rsidRPr="004269F8" w:rsidR="00E54BD7" w:rsidP="00E54BD7" w:rsidRDefault="00E54BD7" w14:paraId="57ED4F4B" w14:textId="77777777">
            <w:pPr>
              <w:rPr>
                <w:b/>
              </w:rPr>
            </w:pPr>
            <w:r w:rsidRPr="004269F8">
              <w:rPr>
                <w:b/>
              </w:rPr>
              <w:t xml:space="preserve">CLOSING ACTIVITY:    </w:t>
            </w:r>
            <w:r>
              <w:rPr>
                <w:b/>
              </w:rPr>
              <w:t xml:space="preserve">    </w:t>
            </w:r>
          </w:p>
        </w:tc>
      </w:tr>
      <w:tr w:rsidR="00A5351E" w:rsidTr="752E0385" w14:paraId="61CDCEAD" w14:textId="77777777">
        <w:trPr>
          <w:trHeight w:val="1222"/>
        </w:trPr>
        <w:tc>
          <w:tcPr>
            <w:tcW w:w="1065" w:type="dxa"/>
            <w:tcMar/>
          </w:tcPr>
          <w:p w:rsidR="00E54BD7" w:rsidP="00E54BD7" w:rsidRDefault="00E54BD7" w14:paraId="6BB9E253" w14:textId="393E4A7B"/>
        </w:tc>
        <w:tc>
          <w:tcPr>
            <w:tcW w:w="9725" w:type="dxa"/>
            <w:gridSpan w:val="4"/>
            <w:tcMar/>
          </w:tcPr>
          <w:p w:rsidR="00E54BD7" w:rsidP="752E0385" w:rsidRDefault="00E54BD7" w14:paraId="19700082" w14:textId="17B4C077">
            <w:pPr>
              <w:rPr>
                <w:b w:val="1"/>
                <w:bCs w:val="1"/>
              </w:rPr>
            </w:pPr>
            <w:r w:rsidRPr="752E0385" w:rsidR="27077D8B">
              <w:rPr>
                <w:b w:val="1"/>
                <w:bCs w:val="1"/>
              </w:rPr>
              <w:t>Clear Skies/ Muddy Waters:</w:t>
            </w:r>
          </w:p>
          <w:p w:rsidR="0DDDEA32" w:rsidP="752E0385" w:rsidRDefault="0DDDEA32" w14:paraId="7D52C902" w14:textId="2FA74D37">
            <w:pPr>
              <w:pStyle w:val="Normal"/>
              <w:rPr>
                <w:b w:val="0"/>
                <w:bCs w:val="0"/>
              </w:rPr>
            </w:pPr>
            <w:r w:rsidR="0DDDEA32">
              <w:rPr>
                <w:b w:val="0"/>
                <w:bCs w:val="0"/>
              </w:rPr>
              <w:t>Ask students about the clear concepts and discuss those they still have doubts about.</w:t>
            </w:r>
          </w:p>
          <w:p w:rsidR="008347B2" w:rsidP="00E54BD7" w:rsidRDefault="008347B2" w14:paraId="23DE523C" w14:textId="3AC17601"/>
        </w:tc>
      </w:tr>
      <w:tr w:rsidRPr="004269F8" w:rsidR="005E4C90" w:rsidTr="752E0385" w14:paraId="05CDADD2" w14:textId="77777777">
        <w:trPr>
          <w:trHeight w:val="255"/>
        </w:trPr>
        <w:tc>
          <w:tcPr>
            <w:tcW w:w="10790" w:type="dxa"/>
            <w:gridSpan w:val="5"/>
            <w:shd w:val="clear" w:color="auto" w:fill="D9D9D9" w:themeFill="background1" w:themeFillShade="D9"/>
            <w:tcMar/>
          </w:tcPr>
          <w:p w:rsidRPr="004269F8" w:rsidR="005E4C90" w:rsidP="005E4C90" w:rsidRDefault="005E4C90" w14:paraId="095A2809" w14:textId="77777777">
            <w:pPr>
              <w:rPr>
                <w:b/>
              </w:rPr>
            </w:pPr>
            <w:r>
              <w:rPr>
                <w:b/>
              </w:rPr>
              <w:t>POST-SESSION REFLECTION</w:t>
            </w:r>
            <w:r w:rsidRPr="004269F8">
              <w:rPr>
                <w:b/>
              </w:rPr>
              <w:t xml:space="preserve">:    </w:t>
            </w:r>
            <w:r>
              <w:rPr>
                <w:b/>
              </w:rPr>
              <w:t xml:space="preserve">    </w:t>
            </w:r>
          </w:p>
        </w:tc>
      </w:tr>
      <w:tr w:rsidR="005E4C90" w:rsidTr="752E0385" w14:paraId="57994B21" w14:textId="77777777">
        <w:trPr>
          <w:trHeight w:val="1222"/>
        </w:trPr>
        <w:tc>
          <w:tcPr>
            <w:tcW w:w="10790" w:type="dxa"/>
            <w:gridSpan w:val="5"/>
            <w:tcMar/>
          </w:tcPr>
          <w:p w:rsidR="005E4C90" w:rsidP="005E4C90" w:rsidRDefault="005E4C90" w14:paraId="637CFCF0" w14:textId="77777777">
            <w:r>
              <w:t>Take 3-5 minutes to briefly summarize your session. You may address any of these questions:</w:t>
            </w:r>
          </w:p>
          <w:p w:rsidR="005E4C90" w:rsidP="005E4C90" w:rsidRDefault="005E4C90" w14:paraId="08044EC2" w14:textId="77777777">
            <w:pPr>
              <w:pStyle w:val="ListParagraph"/>
              <w:numPr>
                <w:ilvl w:val="0"/>
                <w:numId w:val="1"/>
              </w:numPr>
            </w:pPr>
            <w:r>
              <w:t xml:space="preserve">What went well? </w:t>
            </w:r>
          </w:p>
          <w:p w:rsidR="005E4C90" w:rsidP="005E4C90" w:rsidRDefault="005E4C90" w14:paraId="4B9CEF76" w14:textId="77777777">
            <w:pPr>
              <w:pStyle w:val="ListParagraph"/>
              <w:numPr>
                <w:ilvl w:val="0"/>
                <w:numId w:val="1"/>
              </w:numPr>
            </w:pPr>
            <w:r>
              <w:t xml:space="preserve">What didn’t? </w:t>
            </w:r>
          </w:p>
          <w:p w:rsidR="005E4C90" w:rsidP="005E4C90" w:rsidRDefault="005E4C90" w14:paraId="44C37899" w14:textId="77777777">
            <w:pPr>
              <w:pStyle w:val="ListParagraph"/>
              <w:numPr>
                <w:ilvl w:val="0"/>
                <w:numId w:val="1"/>
              </w:numPr>
            </w:pPr>
            <w:r>
              <w:t xml:space="preserve">What did people say? </w:t>
            </w:r>
          </w:p>
          <w:p w:rsidR="005E4C90" w:rsidP="005E4C90" w:rsidRDefault="005E4C90" w14:paraId="4D32886B" w14:textId="77777777">
            <w:pPr>
              <w:pStyle w:val="ListParagraph"/>
              <w:numPr>
                <w:ilvl w:val="0"/>
                <w:numId w:val="1"/>
              </w:numPr>
            </w:pPr>
            <w:r>
              <w:t>What would you do differently next time?</w:t>
            </w:r>
          </w:p>
          <w:p w:rsidR="005E4C90" w:rsidP="2B63ECE2" w:rsidRDefault="005E4C90" w14:paraId="07547A01" w14:textId="7E870A73">
            <w:pPr>
              <w:pStyle w:val="ListParagraph"/>
              <w:numPr>
                <w:ilvl w:val="0"/>
                <w:numId w:val="1"/>
              </w:numPr>
            </w:pPr>
            <w:r>
              <w:t>What content / learning strategies will you cover in your next session?</w:t>
            </w:r>
          </w:p>
        </w:tc>
      </w:tr>
      <w:tr w:rsidR="005E4C90" w:rsidTr="752E0385" w14:paraId="5043CB0F" w14:textId="77777777">
        <w:trPr>
          <w:trHeight w:val="2312"/>
        </w:trPr>
        <w:tc>
          <w:tcPr>
            <w:tcW w:w="10790" w:type="dxa"/>
            <w:gridSpan w:val="5"/>
            <w:tcMar/>
          </w:tcPr>
          <w:p w:rsidR="00435376" w:rsidP="00973612" w:rsidRDefault="00435376" w14:paraId="07459315" w14:textId="6EF032A0"/>
        </w:tc>
      </w:tr>
    </w:tbl>
    <w:p w:rsidR="00641C57" w:rsidRDefault="00641C57" w14:paraId="6537F28F" w14:textId="77777777"/>
    <w:p w:rsidR="30B363F6" w:rsidP="30B363F6" w:rsidRDefault="30B363F6" w14:paraId="64946F3D" w14:textId="1D18E1CD">
      <w:pPr>
        <w:pStyle w:val="Normal"/>
      </w:pPr>
    </w:p>
    <w:p w:rsidR="6A68FCB9" w:rsidP="6A68FCB9" w:rsidRDefault="6A68FCB9" w14:paraId="6E2E0CD2" w14:textId="2C7D1025">
      <w:pPr>
        <w:pStyle w:val="Normal"/>
        <w:spacing w:line="276" w:lineRule="auto"/>
        <w:ind w:left="-20" w:right="-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 w:rsidR="00641C57" w:rsidSect="00FA6E60">
      <w:pgSz w:w="12240" w:h="15840" w:orient="portrait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/omUzCtg+qoee" int2:id="H0kzGQQ5">
      <int2:state int2:type="AugLoop_Text_Critique" int2:value="Rejected"/>
    </int2:textHash>
    <int2:textHash int2:hashCode="70lX7Fdo/Ut6tW" int2:id="w2fsCcFd">
      <int2:state int2:type="AugLoop_Text_Critique" int2:value="Rejected"/>
    </int2:textHash>
    <int2:textHash int2:hashCode="m3ZnakADINrOgY" int2:id="Hjs80Cn2">
      <int2:state int2:type="AugLoop_Text_Critique" int2:value="Rejected"/>
    </int2:textHash>
    <int2:textHash int2:hashCode="1IM53AgPHcYGU2" int2:id="xExs9LIO">
      <int2:state int2:type="AugLoop_Text_Critique" int2:value="Rejected"/>
    </int2:textHash>
    <int2:textHash int2:hashCode="gnl8kO/Jpe6Pf4" int2:id="YFE4PwBx">
      <int2:state int2:type="AugLoop_Text_Critique" int2:value="Rejected"/>
    </int2:textHash>
    <int2:textHash int2:hashCode="0w8imgCGFWmO1n" int2:id="kkJzRQTx">
      <int2:state int2:type="AugLoop_Text_Critique" int2:value="Rejected"/>
    </int2:textHash>
    <int2:bookmark int2:bookmarkName="_Int_RgVIVGKM" int2:invalidationBookmarkName="" int2:hashCode="+XaT1kHCw7BuJi" int2:id="VA2AKgmr">
      <int2:state int2:type="AugLoop_Text_Critique" int2:value="Rejected"/>
    </int2:bookmark>
    <int2:bookmark int2:bookmarkName="_Int_JpNHyjrl" int2:invalidationBookmarkName="" int2:hashCode="+XaT1kHCw7BuJi" int2:id="VghbwasR">
      <int2:state int2:type="AugLoop_Text_Critique" int2:value="Rejected"/>
    </int2:bookmark>
    <int2:bookmark int2:bookmarkName="_Int_AH3ZXMk9" int2:invalidationBookmarkName="" int2:hashCode="RXDNi1Ixwuf7uK" int2:id="ecbkVMiw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6B23"/>
    <w:multiLevelType w:val="hybridMultilevel"/>
    <w:tmpl w:val="EDB2455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EA47E8"/>
    <w:multiLevelType w:val="hybridMultilevel"/>
    <w:tmpl w:val="B72EFF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A74A5"/>
    <w:multiLevelType w:val="hybridMultilevel"/>
    <w:tmpl w:val="7B90BAD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FE60C68"/>
    <w:multiLevelType w:val="multilevel"/>
    <w:tmpl w:val="2D4C1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3F58A5"/>
    <w:multiLevelType w:val="hybridMultilevel"/>
    <w:tmpl w:val="D5220522"/>
    <w:lvl w:ilvl="0" w:tplc="E98431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C00ADD0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431022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611625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4686F8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117E65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6A7A55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4DC015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9F2A9A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75BC76AF"/>
    <w:multiLevelType w:val="hybridMultilevel"/>
    <w:tmpl w:val="9C38A1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193158">
    <w:abstractNumId w:val="2"/>
  </w:num>
  <w:num w:numId="2" w16cid:durableId="1261908566">
    <w:abstractNumId w:val="4"/>
  </w:num>
  <w:num w:numId="3" w16cid:durableId="1532762516">
    <w:abstractNumId w:val="0"/>
  </w:num>
  <w:num w:numId="4" w16cid:durableId="1188642663">
    <w:abstractNumId w:val="3"/>
  </w:num>
  <w:num w:numId="5" w16cid:durableId="94138397">
    <w:abstractNumId w:val="5"/>
  </w:num>
  <w:num w:numId="6" w16cid:durableId="1495023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attachedTemplate r:id="rId1"/>
  <w:trackRevisions w:val="false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A0Mzc3MDEwMDIzMbdU0lEKTi0uzszPAykwrAUAhdmBrSwAAAA="/>
  </w:docVars>
  <w:rsids>
    <w:rsidRoot w:val="00C83DF1"/>
    <w:rsid w:val="000157C1"/>
    <w:rsid w:val="000441A0"/>
    <w:rsid w:val="00060604"/>
    <w:rsid w:val="00075F51"/>
    <w:rsid w:val="00084043"/>
    <w:rsid w:val="00085E54"/>
    <w:rsid w:val="00090526"/>
    <w:rsid w:val="00094CAF"/>
    <w:rsid w:val="0009594E"/>
    <w:rsid w:val="000C383B"/>
    <w:rsid w:val="000C4D0F"/>
    <w:rsid w:val="000E5D5C"/>
    <w:rsid w:val="00103A7A"/>
    <w:rsid w:val="00111CB5"/>
    <w:rsid w:val="0012611D"/>
    <w:rsid w:val="00152702"/>
    <w:rsid w:val="00153AF8"/>
    <w:rsid w:val="001A6972"/>
    <w:rsid w:val="001C4E4C"/>
    <w:rsid w:val="00200EEA"/>
    <w:rsid w:val="00214609"/>
    <w:rsid w:val="00215968"/>
    <w:rsid w:val="00222D25"/>
    <w:rsid w:val="00226A96"/>
    <w:rsid w:val="0023420D"/>
    <w:rsid w:val="002435F6"/>
    <w:rsid w:val="00276AE4"/>
    <w:rsid w:val="003036E0"/>
    <w:rsid w:val="0032779C"/>
    <w:rsid w:val="0033792C"/>
    <w:rsid w:val="00345376"/>
    <w:rsid w:val="00370A77"/>
    <w:rsid w:val="003837E4"/>
    <w:rsid w:val="00387DDD"/>
    <w:rsid w:val="003948F7"/>
    <w:rsid w:val="00397008"/>
    <w:rsid w:val="003A5235"/>
    <w:rsid w:val="003B7C17"/>
    <w:rsid w:val="003D3312"/>
    <w:rsid w:val="003E0D9C"/>
    <w:rsid w:val="003E53A4"/>
    <w:rsid w:val="003F4130"/>
    <w:rsid w:val="00410C07"/>
    <w:rsid w:val="00414518"/>
    <w:rsid w:val="004269F8"/>
    <w:rsid w:val="00435376"/>
    <w:rsid w:val="0045514A"/>
    <w:rsid w:val="0046311E"/>
    <w:rsid w:val="004760BE"/>
    <w:rsid w:val="004C2624"/>
    <w:rsid w:val="004D248B"/>
    <w:rsid w:val="004E4A45"/>
    <w:rsid w:val="00502CE9"/>
    <w:rsid w:val="00517D52"/>
    <w:rsid w:val="00527A2B"/>
    <w:rsid w:val="00542029"/>
    <w:rsid w:val="00560A19"/>
    <w:rsid w:val="00560C29"/>
    <w:rsid w:val="00567E49"/>
    <w:rsid w:val="005A713C"/>
    <w:rsid w:val="005B0515"/>
    <w:rsid w:val="005E4C90"/>
    <w:rsid w:val="005E4D88"/>
    <w:rsid w:val="00606289"/>
    <w:rsid w:val="00641C57"/>
    <w:rsid w:val="00653960"/>
    <w:rsid w:val="00664D13"/>
    <w:rsid w:val="0067340E"/>
    <w:rsid w:val="00687671"/>
    <w:rsid w:val="006A189A"/>
    <w:rsid w:val="006A3C56"/>
    <w:rsid w:val="006A3CF5"/>
    <w:rsid w:val="006A5FD7"/>
    <w:rsid w:val="006B7E75"/>
    <w:rsid w:val="006C7C82"/>
    <w:rsid w:val="006D321A"/>
    <w:rsid w:val="006D40D8"/>
    <w:rsid w:val="00724C70"/>
    <w:rsid w:val="00737412"/>
    <w:rsid w:val="00744088"/>
    <w:rsid w:val="00755101"/>
    <w:rsid w:val="00773E12"/>
    <w:rsid w:val="007D6A15"/>
    <w:rsid w:val="007E232E"/>
    <w:rsid w:val="00805362"/>
    <w:rsid w:val="00807DC8"/>
    <w:rsid w:val="008179F8"/>
    <w:rsid w:val="00831084"/>
    <w:rsid w:val="008347B2"/>
    <w:rsid w:val="00870C48"/>
    <w:rsid w:val="008767A1"/>
    <w:rsid w:val="00892BEA"/>
    <w:rsid w:val="008954F4"/>
    <w:rsid w:val="008E6C9F"/>
    <w:rsid w:val="008F4554"/>
    <w:rsid w:val="00921FB5"/>
    <w:rsid w:val="009313DC"/>
    <w:rsid w:val="00973612"/>
    <w:rsid w:val="00980315"/>
    <w:rsid w:val="00986204"/>
    <w:rsid w:val="009A0D6F"/>
    <w:rsid w:val="009B16C5"/>
    <w:rsid w:val="009B1863"/>
    <w:rsid w:val="009B68ED"/>
    <w:rsid w:val="009E1621"/>
    <w:rsid w:val="009E752A"/>
    <w:rsid w:val="009F4729"/>
    <w:rsid w:val="00A01D76"/>
    <w:rsid w:val="00A12582"/>
    <w:rsid w:val="00A1776F"/>
    <w:rsid w:val="00A214B9"/>
    <w:rsid w:val="00A2169D"/>
    <w:rsid w:val="00A369AD"/>
    <w:rsid w:val="00A43183"/>
    <w:rsid w:val="00A47243"/>
    <w:rsid w:val="00A50DD8"/>
    <w:rsid w:val="00A5351E"/>
    <w:rsid w:val="00A55BE2"/>
    <w:rsid w:val="00A740F1"/>
    <w:rsid w:val="00A83527"/>
    <w:rsid w:val="00A941BB"/>
    <w:rsid w:val="00AC3C9C"/>
    <w:rsid w:val="00B15D3A"/>
    <w:rsid w:val="00B45E30"/>
    <w:rsid w:val="00B60E92"/>
    <w:rsid w:val="00B652E0"/>
    <w:rsid w:val="00B76D60"/>
    <w:rsid w:val="00BA6858"/>
    <w:rsid w:val="00BC1547"/>
    <w:rsid w:val="00C073FD"/>
    <w:rsid w:val="00C1012B"/>
    <w:rsid w:val="00C137EC"/>
    <w:rsid w:val="00C17B10"/>
    <w:rsid w:val="00C31D8B"/>
    <w:rsid w:val="00C331D1"/>
    <w:rsid w:val="00C36212"/>
    <w:rsid w:val="00C67F1F"/>
    <w:rsid w:val="00C83DF1"/>
    <w:rsid w:val="00CD1888"/>
    <w:rsid w:val="00D626A3"/>
    <w:rsid w:val="00D7507B"/>
    <w:rsid w:val="00D81701"/>
    <w:rsid w:val="00D83EE1"/>
    <w:rsid w:val="00D956C4"/>
    <w:rsid w:val="00DB79DF"/>
    <w:rsid w:val="00DD4969"/>
    <w:rsid w:val="00DD691E"/>
    <w:rsid w:val="00DE1169"/>
    <w:rsid w:val="00DF0BC9"/>
    <w:rsid w:val="00E06282"/>
    <w:rsid w:val="00E33E5E"/>
    <w:rsid w:val="00E51703"/>
    <w:rsid w:val="00E542A8"/>
    <w:rsid w:val="00E54BD7"/>
    <w:rsid w:val="00E670B6"/>
    <w:rsid w:val="00E751D5"/>
    <w:rsid w:val="00E93FDA"/>
    <w:rsid w:val="00EE7765"/>
    <w:rsid w:val="00F23D8E"/>
    <w:rsid w:val="00F951E0"/>
    <w:rsid w:val="00FA6E60"/>
    <w:rsid w:val="00FD46BD"/>
    <w:rsid w:val="00FD50BD"/>
    <w:rsid w:val="00FD5B52"/>
    <w:rsid w:val="00FF0E1A"/>
    <w:rsid w:val="00FF76CB"/>
    <w:rsid w:val="012A40DD"/>
    <w:rsid w:val="03857C9A"/>
    <w:rsid w:val="067C97AE"/>
    <w:rsid w:val="0784D7FA"/>
    <w:rsid w:val="09D21CA7"/>
    <w:rsid w:val="0C37DA38"/>
    <w:rsid w:val="0D2C5EE0"/>
    <w:rsid w:val="0DDDEA32"/>
    <w:rsid w:val="0DF4197E"/>
    <w:rsid w:val="0F437999"/>
    <w:rsid w:val="0F788EDC"/>
    <w:rsid w:val="0F8FE9DF"/>
    <w:rsid w:val="1042735B"/>
    <w:rsid w:val="10941FCF"/>
    <w:rsid w:val="1200364B"/>
    <w:rsid w:val="12B02F9E"/>
    <w:rsid w:val="12E4228E"/>
    <w:rsid w:val="12F30317"/>
    <w:rsid w:val="133C1C52"/>
    <w:rsid w:val="139BA064"/>
    <w:rsid w:val="13F02C93"/>
    <w:rsid w:val="14763AFA"/>
    <w:rsid w:val="14E3275F"/>
    <w:rsid w:val="15005F97"/>
    <w:rsid w:val="17E343D6"/>
    <w:rsid w:val="18059F01"/>
    <w:rsid w:val="18564DD1"/>
    <w:rsid w:val="19F21FD3"/>
    <w:rsid w:val="1A997973"/>
    <w:rsid w:val="1E03F4E3"/>
    <w:rsid w:val="1E36AA44"/>
    <w:rsid w:val="1E40571C"/>
    <w:rsid w:val="1FB8EDA1"/>
    <w:rsid w:val="211679AE"/>
    <w:rsid w:val="216E4B06"/>
    <w:rsid w:val="21FD31B8"/>
    <w:rsid w:val="22427CF3"/>
    <w:rsid w:val="260F06C8"/>
    <w:rsid w:val="265F44F8"/>
    <w:rsid w:val="26839383"/>
    <w:rsid w:val="27077D8B"/>
    <w:rsid w:val="2709E0C8"/>
    <w:rsid w:val="2746B9F3"/>
    <w:rsid w:val="286B4B3F"/>
    <w:rsid w:val="29A64419"/>
    <w:rsid w:val="2B63ECE2"/>
    <w:rsid w:val="2B7E1344"/>
    <w:rsid w:val="2C1A2B16"/>
    <w:rsid w:val="2D590B1B"/>
    <w:rsid w:val="2D7BC334"/>
    <w:rsid w:val="2DB5FB77"/>
    <w:rsid w:val="2F2A1E62"/>
    <w:rsid w:val="2FF10700"/>
    <w:rsid w:val="30B363F6"/>
    <w:rsid w:val="318A8EFC"/>
    <w:rsid w:val="32457C62"/>
    <w:rsid w:val="330716D4"/>
    <w:rsid w:val="33265F5D"/>
    <w:rsid w:val="33D4AA53"/>
    <w:rsid w:val="3610BF03"/>
    <w:rsid w:val="362C8839"/>
    <w:rsid w:val="37C1613B"/>
    <w:rsid w:val="39FC96EA"/>
    <w:rsid w:val="3BE452B2"/>
    <w:rsid w:val="3C87FA01"/>
    <w:rsid w:val="3DA1BC0D"/>
    <w:rsid w:val="3E5CA954"/>
    <w:rsid w:val="3F2BECF0"/>
    <w:rsid w:val="3F60CF2A"/>
    <w:rsid w:val="3F87E51B"/>
    <w:rsid w:val="4016F254"/>
    <w:rsid w:val="44FCD2FE"/>
    <w:rsid w:val="45013892"/>
    <w:rsid w:val="4554A7F5"/>
    <w:rsid w:val="4698A35F"/>
    <w:rsid w:val="497ADCA4"/>
    <w:rsid w:val="4C0A6FF8"/>
    <w:rsid w:val="4DBFF51A"/>
    <w:rsid w:val="4F28E85D"/>
    <w:rsid w:val="4FD8E351"/>
    <w:rsid w:val="50C4B8BE"/>
    <w:rsid w:val="5279B17C"/>
    <w:rsid w:val="534C5E8C"/>
    <w:rsid w:val="53E7F9E5"/>
    <w:rsid w:val="55B1B6E5"/>
    <w:rsid w:val="56719CDC"/>
    <w:rsid w:val="58395CB3"/>
    <w:rsid w:val="5A5B6149"/>
    <w:rsid w:val="5A9662DF"/>
    <w:rsid w:val="5BFF5704"/>
    <w:rsid w:val="5C076B65"/>
    <w:rsid w:val="5D25F633"/>
    <w:rsid w:val="622406F8"/>
    <w:rsid w:val="62771331"/>
    <w:rsid w:val="62771331"/>
    <w:rsid w:val="63A4A07D"/>
    <w:rsid w:val="64127D4A"/>
    <w:rsid w:val="64F1E0A2"/>
    <w:rsid w:val="674A8454"/>
    <w:rsid w:val="685AF67A"/>
    <w:rsid w:val="6A68FCB9"/>
    <w:rsid w:val="6BD4EBBA"/>
    <w:rsid w:val="6E5335B5"/>
    <w:rsid w:val="6EBEC201"/>
    <w:rsid w:val="70A1BB59"/>
    <w:rsid w:val="71E527EC"/>
    <w:rsid w:val="71FE5049"/>
    <w:rsid w:val="7276D568"/>
    <w:rsid w:val="751CC8AE"/>
    <w:rsid w:val="752E0385"/>
    <w:rsid w:val="7535F10B"/>
    <w:rsid w:val="76A69693"/>
    <w:rsid w:val="76D7E198"/>
    <w:rsid w:val="77A46E7C"/>
    <w:rsid w:val="795744BF"/>
    <w:rsid w:val="79D55FE0"/>
    <w:rsid w:val="79D6ACCD"/>
    <w:rsid w:val="7A10CE4C"/>
    <w:rsid w:val="7A95279F"/>
    <w:rsid w:val="7ADC0F3E"/>
    <w:rsid w:val="7BDDEE6E"/>
    <w:rsid w:val="7C22DCC9"/>
    <w:rsid w:val="7C56CFB9"/>
    <w:rsid w:val="7C62E6B4"/>
    <w:rsid w:val="7C77DF9F"/>
    <w:rsid w:val="7E769D3D"/>
    <w:rsid w:val="7EDCD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0D902"/>
  <w15:docId w15:val="{D74143CD-DC3F-4B80-9B72-05CAD61F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D5B5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641C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1C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numbering" Target="numbering.xml" Id="rId4" /><Relationship Type="http://schemas.microsoft.com/office/2020/10/relationships/intelligence" Target="intelligence2.xml" Id="R6fdcd3ef40f64a0f" /><Relationship Type="http://schemas.openxmlformats.org/officeDocument/2006/relationships/image" Target="/media/image7.png" Id="R2c0e7a86aaab44ea" /><Relationship Type="http://schemas.openxmlformats.org/officeDocument/2006/relationships/image" Target="/media/image8.png" Id="R8771e6bb11314da7" /><Relationship Type="http://schemas.openxmlformats.org/officeDocument/2006/relationships/image" Target="/media/image9.png" Id="Rfaafd21240c04979" /><Relationship Type="http://schemas.openxmlformats.org/officeDocument/2006/relationships/image" Target="/media/imagea.png" Id="R246ce0cecb0043b7" /><Relationship Type="http://schemas.openxmlformats.org/officeDocument/2006/relationships/image" Target="/media/imageb.png" Id="R58e8f4f4a0ba4d5e" /><Relationship Type="http://schemas.openxmlformats.org/officeDocument/2006/relationships/image" Target="/media/imagec.png" Id="R990cf8e2178b4b63" /><Relationship Type="http://schemas.openxmlformats.org/officeDocument/2006/relationships/image" Target="/media/imaged.png" Id="R79d39d6a67e34e58" /><Relationship Type="http://schemas.openxmlformats.org/officeDocument/2006/relationships/image" Target="/media/imagee.png" Id="Rb6ae0075ec794ad5" /><Relationship Type="http://schemas.openxmlformats.org/officeDocument/2006/relationships/image" Target="/media/imagef.png" Id="Rbda92a1379fe48a8" /><Relationship Type="http://schemas.openxmlformats.org/officeDocument/2006/relationships/image" Target="/media/image10.png" Id="R2ac2e9baccd04a9b" /><Relationship Type="http://schemas.openxmlformats.org/officeDocument/2006/relationships/image" Target="/media/image11.png" Id="R6c5b59bc2c384582" /><Relationship Type="http://schemas.openxmlformats.org/officeDocument/2006/relationships/image" Target="/media/image12.png" Id="R4591b186638644de" /><Relationship Type="http://schemas.openxmlformats.org/officeDocument/2006/relationships/image" Target="/media/image13.png" Id="R94b54ef24aea4f9e" /><Relationship Type="http://schemas.openxmlformats.org/officeDocument/2006/relationships/image" Target="/media/image14.png" Id="R6972d3ada1854280" /><Relationship Type="http://schemas.openxmlformats.org/officeDocument/2006/relationships/image" Target="/media/image15.png" Id="Rb5966e2807ce4d34" /><Relationship Type="http://schemas.openxmlformats.org/officeDocument/2006/relationships/image" Target="/media/image16.png" Id="Rc99010fa0f784eef" /><Relationship Type="http://schemas.openxmlformats.org/officeDocument/2006/relationships/image" Target="/media/image17.png" Id="R98783ca42f8c4377" /><Relationship Type="http://schemas.openxmlformats.org/officeDocument/2006/relationships/image" Target="/media/image18.png" Id="Rc912863c0f994d21" /><Relationship Type="http://schemas.openxmlformats.org/officeDocument/2006/relationships/image" Target="/media/image19.png" Id="Rd5a40cab4d69412f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llJaworski%201\Downloads\2020%20Session%20Planning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940A06-827B-4729-AF60-91A2F32FE85C}"/>
      </w:docPartPr>
      <w:docPartBody>
        <w:p w:rsidR="007A2FC8" w:rsidRDefault="007A2FC8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2FC8"/>
    <w:rsid w:val="002C133B"/>
    <w:rsid w:val="007A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D6B6F2770F1246A29E9BF5509D9ABD" ma:contentTypeVersion="15" ma:contentTypeDescription="Create a new document." ma:contentTypeScope="" ma:versionID="e04df76f74c67d153736b828d605386f">
  <xsd:schema xmlns:xsd="http://www.w3.org/2001/XMLSchema" xmlns:xs="http://www.w3.org/2001/XMLSchema" xmlns:p="http://schemas.microsoft.com/office/2006/metadata/properties" xmlns:ns2="6b354e61-a8cd-4cf8-9301-19e891d0bd00" xmlns:ns3="7c185423-5e33-48fd-96b7-1f75ca866670" targetNamespace="http://schemas.microsoft.com/office/2006/metadata/properties" ma:root="true" ma:fieldsID="898e50b985d47c6b562175ea0b54b87e" ns2:_="" ns3:_="">
    <xsd:import namespace="6b354e61-a8cd-4cf8-9301-19e891d0bd00"/>
    <xsd:import namespace="7c185423-5e33-48fd-96b7-1f75ca8666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354e61-a8cd-4cf8-9301-19e891d0bd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185423-5e33-48fd-96b7-1f75ca86667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1bc519ea-1f12-4274-b4bd-b71c9b4772b7}" ma:internalName="TaxCatchAll" ma:showField="CatchAllData" ma:web="7c185423-5e33-48fd-96b7-1f75ca8666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c185423-5e33-48fd-96b7-1f75ca866670">
      <UserInfo>
        <DisplayName/>
        <AccountId xsi:nil="true"/>
        <AccountType/>
      </UserInfo>
    </SharedWithUsers>
    <TaxCatchAll xmlns="7c185423-5e33-48fd-96b7-1f75ca866670" xsi:nil="true"/>
    <lcf76f155ced4ddcb4097134ff3c332f xmlns="6b354e61-a8cd-4cf8-9301-19e891d0bd00">
      <Terms xmlns="http://schemas.microsoft.com/office/infopath/2007/PartnerControls"/>
    </lcf76f155ced4ddcb4097134ff3c332f>
    <MediaLengthInSeconds xmlns="6b354e61-a8cd-4cf8-9301-19e891d0bd00" xsi:nil="true"/>
  </documentManagement>
</p:properties>
</file>

<file path=customXml/itemProps1.xml><?xml version="1.0" encoding="utf-8"?>
<ds:datastoreItem xmlns:ds="http://schemas.openxmlformats.org/officeDocument/2006/customXml" ds:itemID="{816DCD02-C24E-422F-903A-EF6DAA2870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BB043B-FB02-4A64-9FB3-DE9A629B64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354e61-a8cd-4cf8-9301-19e891d0bd00"/>
    <ds:schemaRef ds:uri="7c185423-5e33-48fd-96b7-1f75ca8666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943FB4-B2D4-4AA3-9863-5635FA09CD90}">
  <ds:schemaRefs>
    <ds:schemaRef ds:uri="http://schemas.microsoft.com/office/2006/metadata/properties"/>
    <ds:schemaRef ds:uri="http://schemas.microsoft.com/office/infopath/2007/PartnerControls"/>
    <ds:schemaRef ds:uri="7c185423-5e33-48fd-96b7-1f75ca866670"/>
    <ds:schemaRef ds:uri="6b354e61-a8cd-4cf8-9301-19e891d0bd00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2020 Session Planning Template.dotx</ap:Template>
  <ap:Application>Microsoft Word for the web</ap:Application>
  <ap:DocSecurity>0</ap:DocSecurity>
  <ap:ScaleCrop>false</ap:ScaleCrop>
  <ap:Company>University of Guelph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lastModifiedBy>Ankit Thapar</lastModifiedBy>
  <revision>34</revision>
  <lastPrinted>2012-08-28T07:38:00.0000000Z</lastPrinted>
  <dcterms:created xsi:type="dcterms:W3CDTF">2022-04-14T19:08:00.0000000Z</dcterms:created>
  <dcterms:modified xsi:type="dcterms:W3CDTF">2024-02-07T14:30:06.0131406Z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0x01010011D6B6F2770F1246A29E9BF5509D9ABD</vt:lpwstr>
  </property>
  <property fmtid="{D5CDD505-2E9C-101B-9397-08002B2CF9AE}" pid="3" name="Order">
    <vt:r8>32400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  <property fmtid="{D5CDD505-2E9C-101B-9397-08002B2CF9AE}" pid="7" name="MediaServiceImageTags">
    <vt:lpwstr/>
  </property>
</Properties>
</file>